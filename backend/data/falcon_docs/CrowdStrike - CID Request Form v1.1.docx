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Theme="minorHAnsi" w:hAnsi="Arial" w:cs="Arial"/>
          <w:sz w:val="18"/>
        </w:rPr>
        <w:id w:val="-705864150"/>
        <w:docPartObj>
          <w:docPartGallery w:val="Cover Pages"/>
          <w:docPartUnique/>
        </w:docPartObj>
      </w:sdtPr>
      <w:sdtEndPr>
        <w:rPr>
          <w:rFonts w:ascii="GT Walsheim Regular" w:eastAsiaTheme="minorEastAsia" w:hAnsi="GT Walsheim Regular" w:cstheme="minorBidi"/>
          <w:color w:val="595959" w:themeColor="text1" w:themeTint="A6"/>
          <w:sz w:val="24"/>
          <w:szCs w:val="24"/>
        </w:rPr>
      </w:sdtEndPr>
      <w:sdtContent>
        <w:p w14:paraId="413E7494" w14:textId="69F0FE0F" w:rsidR="005F13FB" w:rsidRDefault="00BB0670" w:rsidP="005F13FB">
          <w:pPr>
            <w:pStyle w:val="NoSpacing"/>
            <w:rPr>
              <w:rFonts w:ascii="GT Walsheim Regular" w:hAnsi="GT Walsheim Regular"/>
              <w:color w:val="595959" w:themeColor="text1" w:themeTint="A6"/>
              <w:sz w:val="24"/>
              <w:szCs w:val="24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36ADA02" wp14:editId="6062F659">
                    <wp:simplePos x="4220210" y="8780145"/>
                    <wp:positionH relativeFrom="margin">
                      <wp:align>center</wp:align>
                    </wp:positionH>
                    <wp:positionV relativeFrom="margin">
                      <wp:align>bottom</wp:align>
                    </wp:positionV>
                    <wp:extent cx="1705610" cy="365760"/>
                    <wp:effectExtent l="0" t="0" r="8890" b="0"/>
                    <wp:wrapSquare wrapText="bothSides"/>
                    <wp:docPr id="32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0561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DCCE2C3" w14:textId="67E5ADB5" w:rsidR="005625BD" w:rsidRPr="00F538FB" w:rsidRDefault="00EE7DC9">
                                <w:pPr>
                                  <w:pStyle w:val="NoSpacing"/>
                                  <w:rPr>
                                    <w:rFonts w:ascii="GT Walsheim Light" w:hAnsi="GT Walsheim Light"/>
                                    <w:color w:val="4F2D7F" w:themeColor="accent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GT Walsheim Light" w:hAnsi="GT Walsheim Light"/>
                                    <w:color w:val="4F2D7F" w:themeColor="accent1"/>
                                    <w:sz w:val="24"/>
                                    <w:szCs w:val="24"/>
                                  </w:rPr>
                                  <w:t xml:space="preserve">v1.1 | </w:t>
                                </w:r>
                                <w:sdt>
                                  <w:sdtPr>
                                    <w:rPr>
                                      <w:rFonts w:ascii="GT Walsheim Light" w:hAnsi="GT Walsheim Light"/>
                                      <w:color w:val="4F2D7F" w:themeColor="accent1"/>
                                      <w:sz w:val="24"/>
                                      <w:szCs w:val="24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9C7663">
                                      <w:rPr>
                                        <w:rFonts w:ascii="GT Walsheim Light" w:hAnsi="GT Walsheim Light"/>
                                        <w:color w:val="4F2D7F" w:themeColor="accent1"/>
                                        <w:sz w:val="24"/>
                                        <w:szCs w:val="24"/>
                                      </w:rPr>
                                      <w:t>CrowdStrike</w:t>
                                    </w:r>
                                    <w:r w:rsidR="005625BD" w:rsidRPr="00F538FB">
                                      <w:rPr>
                                        <w:rFonts w:ascii="GT Walsheim Light" w:hAnsi="GT Walsheim Light"/>
                                        <w:color w:val="4F2D7F" w:themeColor="accent1"/>
                                        <w:sz w:val="24"/>
                                        <w:szCs w:val="24"/>
                                      </w:rPr>
                                      <w:t xml:space="preserve"> Team</w:t>
                                    </w:r>
                                  </w:sdtContent>
                                </w:sdt>
                              </w:p>
                              <w:p w14:paraId="68245464" w14:textId="20F7E46D" w:rsidR="005625BD" w:rsidRPr="00F538FB" w:rsidRDefault="00904B24">
                                <w:pPr>
                                  <w:pStyle w:val="NoSpacing"/>
                                  <w:rPr>
                                    <w:rFonts w:ascii="GT Walsheim Light" w:hAnsi="GT Walsheim Light"/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rFonts w:ascii="GT Walsheim Light" w:hAnsi="GT Walsheim Light"/>
                                      <w:cap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5625BD" w:rsidRPr="00F538FB">
                                      <w:rPr>
                                        <w:rFonts w:ascii="GT Walsheim Light" w:hAnsi="GT Walsheim Light"/>
                                        <w:caps/>
                                        <w:color w:val="595959" w:themeColor="text1" w:themeTint="A6"/>
                                        <w:sz w:val="24"/>
                                        <w:szCs w:val="24"/>
                                      </w:rPr>
                                      <w:t>Grant Thornton LLP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36ADA0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0;margin-top:0;width:134.3pt;height:28.8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bottom;mso-position-vertical-relative:margin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" filled="f" stroked="f" strokeweight=".5pt">
                    <v:textbox style="mso-fit-shape-to-text:t" inset="0,0,0,0">
                      <w:txbxContent>
                        <w:p w14:paraId="6DCCE2C3" w14:textId="67E5ADB5" w:rsidR="005625BD" w:rsidRPr="00F538FB" w:rsidRDefault="00EE7DC9">
                          <w:pPr>
                            <w:pStyle w:val="NoSpacing"/>
                            <w:rPr>
                              <w:rFonts w:ascii="GT Walsheim Light" w:hAnsi="GT Walsheim Light"/>
                              <w:color w:val="4F2D7F" w:themeColor="accent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GT Walsheim Light" w:hAnsi="GT Walsheim Light"/>
                              <w:color w:val="4F2D7F" w:themeColor="accent1"/>
                              <w:sz w:val="24"/>
                              <w:szCs w:val="24"/>
                            </w:rPr>
                            <w:t xml:space="preserve">v1.1 | </w:t>
                          </w:r>
                          <w:sdt>
                            <w:sdtPr>
                              <w:rPr>
                                <w:rFonts w:ascii="GT Walsheim Light" w:hAnsi="GT Walsheim Light"/>
                                <w:color w:val="4F2D7F" w:themeColor="accent1"/>
                                <w:sz w:val="24"/>
                                <w:szCs w:val="24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9C7663">
                                <w:rPr>
                                  <w:rFonts w:ascii="GT Walsheim Light" w:hAnsi="GT Walsheim Light"/>
                                  <w:color w:val="4F2D7F" w:themeColor="accent1"/>
                                  <w:sz w:val="24"/>
                                  <w:szCs w:val="24"/>
                                </w:rPr>
                                <w:t>CrowdStrike</w:t>
                              </w:r>
                              <w:r w:rsidR="005625BD" w:rsidRPr="00F538FB">
                                <w:rPr>
                                  <w:rFonts w:ascii="GT Walsheim Light" w:hAnsi="GT Walsheim Light"/>
                                  <w:color w:val="4F2D7F" w:themeColor="accent1"/>
                                  <w:sz w:val="24"/>
                                  <w:szCs w:val="24"/>
                                </w:rPr>
                                <w:t xml:space="preserve"> Team</w:t>
                              </w:r>
                            </w:sdtContent>
                          </w:sdt>
                        </w:p>
                        <w:p w14:paraId="68245464" w14:textId="20F7E46D" w:rsidR="005625BD" w:rsidRPr="00F538FB" w:rsidRDefault="00904B24">
                          <w:pPr>
                            <w:pStyle w:val="NoSpacing"/>
                            <w:rPr>
                              <w:rFonts w:ascii="GT Walsheim Light" w:hAnsi="GT Walsheim Light"/>
                              <w:color w:val="595959" w:themeColor="text1" w:themeTint="A6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rFonts w:ascii="GT Walsheim Light" w:hAnsi="GT Walsheim Light"/>
                                <w:caps/>
                                <w:color w:val="595959" w:themeColor="text1" w:themeTint="A6"/>
                                <w:sz w:val="24"/>
                                <w:szCs w:val="24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5625BD" w:rsidRPr="00F538FB">
                                <w:rPr>
                                  <w:rFonts w:ascii="GT Walsheim Light" w:hAnsi="GT Walsheim Light"/>
                                  <w:caps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t>Grant Thornton LLP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 w:rsidR="005625BD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CE0FC86" wp14:editId="5D4F65CE">
                    <wp:simplePos x="0" y="0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2865664" cy="10077061"/>
                    <wp:effectExtent l="0" t="0" r="0" b="19685"/>
                    <wp:wrapNone/>
                    <wp:docPr id="1664500655" name="Group 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865664" cy="10077061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2004218309" name="Rectangle 2004218309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98910542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GT Walsheim Black" w:hAnsi="GT Walsheim Black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4-22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1A98AA60" w14:textId="168CFFBC" w:rsidR="005625BD" w:rsidRPr="008D4FB6" w:rsidRDefault="00021F32">
                                      <w:pPr>
                                        <w:pStyle w:val="NoSpacing"/>
                                        <w:jc w:val="right"/>
                                        <w:rPr>
                                          <w:rFonts w:ascii="GT Walsheim Black" w:hAnsi="GT Walsheim Black"/>
                                          <w:color w:val="FFFFFF" w:themeColor="background1"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GT Walsheim Black" w:hAnsi="GT Walsheim Black"/>
                                          <w:color w:val="FFFFFF" w:themeColor="background1"/>
                                          <w:sz w:val="24"/>
                                          <w:szCs w:val="24"/>
                                        </w:rPr>
                                        <w:t>4/22/2026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14310649" name="Group 214310649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1574196509" name="Group 1574196509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850356114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07182573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45390657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61487000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043842228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95375109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3807623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75814745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53571340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72104546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13961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99821507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178936903" name="Group 178936903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374719561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19339445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142705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00649407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83030895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30751971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4655472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6374685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21056565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42350291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71609131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CE0FC86" id="Group 1" o:spid="_x0000_s1027" style="position:absolute;margin-left:0;margin-top:0;width:225.65pt;height:793.45pt;z-index:-251657216;mso-position-horizontal:left;mso-position-horizontal-relative:page;mso-position-vertical:top;mso-position-vertical-relative:page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">
                    <v:rect id="Rectangle 2004218309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" fillcolor="#ccc4bd [3215]" stroked="f" strokeweight="2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9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" adj="18883" fillcolor="#4f2d7f [3204]" stroked="f" strokeweight="2pt">
                      <v:textbox inset=",0,14.4pt,0">
                        <w:txbxContent>
                          <w:sdt>
                            <w:sdtPr>
                              <w:rPr>
                                <w:rFonts w:ascii="GT Walsheim Black" w:hAnsi="GT Walsheim Black"/>
                                <w:color w:val="FFFFFF" w:themeColor="background1"/>
                                <w:sz w:val="24"/>
                                <w:szCs w:val="24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4-22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1A98AA60" w14:textId="168CFFBC" w:rsidR="005625BD" w:rsidRPr="008D4FB6" w:rsidRDefault="00021F32">
                                <w:pPr>
                                  <w:pStyle w:val="NoSpacing"/>
                                  <w:jc w:val="right"/>
                                  <w:rPr>
                                    <w:rFonts w:ascii="GT Walsheim Black" w:hAnsi="GT Walsheim Black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GT Walsheim Black" w:hAnsi="GT Walsheim Black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4/22/2026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214310649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">
                      <v:group id="Group 1574196509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">
                        <o:lock v:ext="edit" aspectratio="t"/>
                        <v:shape id="Freeform 20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" path="m,l39,152,84,304r38,113l122,440,76,306,39,180,6,53,,xe" fillcolor="#ccc4bd [3215]" strokecolor="#ccc4bd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" path="m,l8,19,37,93r30,74l116,269r-8,l60,169,30,98,1,25,,xe" fillcolor="#ccc4bd [3215]" strokecolor="#ccc4bd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" path="m,l,,1,79r2,80l12,317,23,476,39,634,58,792,83,948r24,138l135,1223r5,49l138,1262,105,1106,77,949,53,792,35,634,20,476,9,317,2,159,,79,,xe" fillcolor="#ccc4bd [3215]" strokecolor="#ccc4bd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" path="m45,r,l35,66r-9,67l14,267,6,401,3,534,6,669r8,134l18,854r,-3l9,814,8,803,1,669,,534,3,401,12,267,25,132,34,66,45,xe" fillcolor="#ccc4bd [3215]" strokecolor="#ccc4bd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" path="m,l10,44r11,82l34,207r19,86l75,380r25,86l120,521r21,55l152,618r2,11l140,595,115,532,93,468,67,383,47,295,28,207,12,104,,xe" fillcolor="#ccc4bd [3215]" strokecolor="#ccc4bd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" path="m,l33,69r-9,l12,35,,xe" fillcolor="#ccc4bd [3215]" strokecolor="#ccc4bd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" path="m,l9,37r,3l15,93,5,49,,xe" fillcolor="#ccc4bd [3215]" strokecolor="#ccc4bd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" path="m394,r,l356,38,319,77r-35,40l249,160r-42,58l168,276r-37,63l98,402,69,467,45,535,26,604,14,673,7,746,6,766,,749r1,-5l7,673,21,603,40,533,65,466,94,400r33,-64l164,275r40,-60l248,158r34,-42l318,76,354,37,394,xe" fillcolor="#ccc4bd [3215]" strokecolor="#ccc4bd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" path="m,l6,16r1,3l11,80r9,52l33,185r3,9l21,161,15,145,5,81,1,41,,xe" fillcolor="#ccc4bd [3215]" strokecolor="#ccc4bd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" path="m,l31,65r-8,l,xe" fillcolor="#ccc4bd [3215]" strokecolor="#ccc4bd [3215]" strokeweight="0">
                          <v:path arrowok="t" o:connecttype="custom" o:connectlocs="0,0;49213,103188;36513,103188;0,0" o:connectangles="0,0,0,0"/>
                        </v:shape>
                        <v:shape id="Freeform 30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" path="m,l6,17,7,42,6,39,,23,,xe" fillcolor="#ccc4bd [3215]" strokecolor="#ccc4bd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" path="m,l6,16,21,49,33,84r12,34l44,118,13,53,11,42,,xe" fillcolor="#ccc4bd [3215]" strokecolor="#ccc4bd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178936903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">
                        <o:lock v:ext="edit" aspectratio="t"/>
                        <v:shape id="Freeform 8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" path="m,l41,155,86,309r39,116l125,450,79,311,41,183,7,54,,xe" fillcolor="#ccc4bd [3215]" strokecolor="#ccc4bd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" path="m,l8,20,37,96r32,74l118,275r-9,l61,174,30,100,,26,,xe" fillcolor="#ccc4bd [3215]" strokecolor="#ccc4bd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" path="m,l16,72r4,49l18,112,,31,,xe" fillcolor="#ccc4bd [3215]" strokecolor="#ccc4bd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" path="m,l11,46r11,83l36,211r19,90l76,389r27,87l123,533r21,55l155,632r3,11l142,608,118,544,95,478,69,391,47,302,29,212,13,107,,xe" fillcolor="#ccc4bd [3215]" strokecolor="#ccc4bd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" path="m,l33,71r-9,l11,36,,xe" fillcolor="#ccc4bd [3215]" strokecolor="#ccc4bd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" path="m,l8,37r,4l15,95,4,49,,xe" fillcolor="#ccc4bd [3215]" strokecolor="#ccc4bd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" path="m402,r,1l363,39,325,79r-35,42l255,164r-44,58l171,284r-38,62l100,411,71,478,45,546,27,617,13,689,7,761r,21l,765r1,-4l7,688,21,616,40,545,66,475,95,409r35,-66l167,281r42,-61l253,163r34,-43l324,78,362,38,402,xe" fillcolor="#ccc4bd [3215]" strokecolor="#ccc4bd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" path="m,l6,15r1,3l12,80r9,54l33,188r4,8l22,162,15,146,5,81,1,40,,xe" fillcolor="#ccc4bd [3215]" strokecolor="#ccc4bd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" path="m,l31,66r-7,l,xe" fillcolor="#ccc4bd [3215]" strokecolor="#ccc4bd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" path="m,l7,17r,26l6,40,,25,,xe" fillcolor="#ccc4bd [3215]" strokecolor="#ccc4bd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" path="m,l7,16,22,50,33,86r13,35l45,121,14,55,11,44,,xe" fillcolor="#ccc4bd [3215]" strokecolor="#ccc4bd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="002D364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85F1BA0" wp14:editId="6F8D4B18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4189445" cy="1343608"/>
                    <wp:effectExtent l="0" t="0" r="1905" b="9525"/>
                    <wp:wrapNone/>
                    <wp:docPr id="1503284954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189445" cy="134360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4C65C6A" w14:textId="14574299" w:rsidR="005625BD" w:rsidRPr="00021F32" w:rsidRDefault="00904B24">
                                <w:pPr>
                                  <w:pStyle w:val="NoSpacing"/>
                                  <w:rPr>
                                    <w:rFonts w:ascii="GT Walsheim Regular" w:eastAsiaTheme="majorEastAsia" w:hAnsi="GT Walsheim Regular" w:cstheme="majorBidi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GT Walsheim Regular" w:eastAsiaTheme="majorEastAsia" w:hAnsi="GT Walsheim Regular" w:cstheme="majorBidi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9C7663" w:rsidRPr="00021F32">
                                      <w:rPr>
                                        <w:rFonts w:ascii="GT Walsheim Regular" w:eastAsiaTheme="majorEastAsia" w:hAnsi="GT Walsheim Regular" w:cstheme="majorBidi"/>
                                        <w:sz w:val="72"/>
                                        <w:szCs w:val="72"/>
                                      </w:rPr>
                                      <w:t>CrowdStrike Falcon</w:t>
                                    </w:r>
                                  </w:sdtContent>
                                </w:sdt>
                              </w:p>
                              <w:p w14:paraId="58D43169" w14:textId="367F4649" w:rsidR="005625BD" w:rsidRPr="00021F32" w:rsidRDefault="00904B24">
                                <w:pPr>
                                  <w:spacing w:before="120"/>
                                  <w:rPr>
                                    <w:rFonts w:ascii="GT Walsheim Regular" w:hAnsi="GT Walsheim Regular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GT Walsheim Regular" w:hAnsi="GT Walsheim Regular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021F32" w:rsidRPr="00021F32">
                                      <w:rPr>
                                        <w:rFonts w:ascii="GT Walsheim Regular" w:hAnsi="GT Walsheim Regular"/>
                                        <w:sz w:val="36"/>
                                        <w:szCs w:val="36"/>
                                      </w:rPr>
                                      <w:t>CID Request Form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85F1BA0" id="Text Box 3" o:spid="_x0000_s1056" type="#_x0000_t202" style="position:absolute;margin-left:0;margin-top:0;width:329.9pt;height:105.8pt;z-index:251660288;visibility:visible;mso-wrap-style:square;mso-width-percent:0;mso-height-percent:0;mso-left-percent:420;mso-top-percent:175;mso-wrap-distance-left:9pt;mso-wrap-distance-top:0;mso-wrap-distance-right:9pt;mso-wrap-distance-bottom:0;mso-position-horizontal-relative:page;mso-position-vertical-relative:page;mso-width-percent: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" filled="f" stroked="f" strokeweight=".5pt">
                    <v:textbox inset="0,0,0,0">
                      <w:txbxContent>
                        <w:p w14:paraId="54C65C6A" w14:textId="14574299" w:rsidR="005625BD" w:rsidRPr="00021F32" w:rsidRDefault="00904B24">
                          <w:pPr>
                            <w:pStyle w:val="NoSpacing"/>
                            <w:rPr>
                              <w:rFonts w:ascii="GT Walsheim Regular" w:eastAsiaTheme="majorEastAsia" w:hAnsi="GT Walsheim Regular" w:cstheme="majorBidi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GT Walsheim Regular" w:eastAsiaTheme="majorEastAsia" w:hAnsi="GT Walsheim Regular" w:cstheme="majorBidi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9C7663" w:rsidRPr="00021F32">
                                <w:rPr>
                                  <w:rFonts w:ascii="GT Walsheim Regular" w:eastAsiaTheme="majorEastAsia" w:hAnsi="GT Walsheim Regular" w:cstheme="majorBidi"/>
                                  <w:sz w:val="72"/>
                                  <w:szCs w:val="72"/>
                                </w:rPr>
                                <w:t>CrowdStrike Falcon</w:t>
                              </w:r>
                            </w:sdtContent>
                          </w:sdt>
                        </w:p>
                        <w:p w14:paraId="58D43169" w14:textId="367F4649" w:rsidR="005625BD" w:rsidRPr="00021F32" w:rsidRDefault="00904B24">
                          <w:pPr>
                            <w:spacing w:before="120"/>
                            <w:rPr>
                              <w:rFonts w:ascii="GT Walsheim Regular" w:hAnsi="GT Walsheim Regular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GT Walsheim Regular" w:hAnsi="GT Walsheim Regular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021F32" w:rsidRPr="00021F32">
                                <w:rPr>
                                  <w:rFonts w:ascii="GT Walsheim Regular" w:hAnsi="GT Walsheim Regular"/>
                                  <w:sz w:val="36"/>
                                  <w:szCs w:val="36"/>
                                </w:rPr>
                                <w:t>CID Request Form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sdtContent>
    </w:sdt>
    <w:p w14:paraId="5CC5DD6E" w14:textId="3AC85CB5" w:rsidR="00BB0670" w:rsidRPr="00BB0670" w:rsidRDefault="00BB0670" w:rsidP="00904B24">
      <w:pPr>
        <w:tabs>
          <w:tab w:val="left" w:pos="7828"/>
        </w:tabs>
        <w:rPr>
          <w:rFonts w:ascii="GT Walsheim Regular" w:hAnsi="GT Walsheim Regular"/>
          <w:sz w:val="28"/>
          <w:szCs w:val="28"/>
        </w:rPr>
        <w:sectPr w:rsidR="00BB0670" w:rsidRPr="00BB0670" w:rsidSect="005F13FB">
          <w:headerReference w:type="default" r:id="rId12"/>
          <w:footerReference w:type="default" r:id="rId13"/>
          <w:pgSz w:w="12240" w:h="15840"/>
          <w:pgMar w:top="720" w:right="720" w:bottom="720" w:left="720" w:header="288" w:footer="144" w:gutter="0"/>
          <w:cols w:space="720"/>
          <w:docGrid w:linePitch="360"/>
        </w:sectPr>
      </w:pPr>
    </w:p>
    <w:p w14:paraId="40B566A6" w14:textId="6C3B7D2F" w:rsidR="005F13FB" w:rsidRPr="005F13FB" w:rsidRDefault="005F13FB" w:rsidP="005F13FB">
      <w:pPr>
        <w:spacing w:before="240" w:after="240" w:line="276" w:lineRule="auto"/>
        <w:rPr>
          <w:rFonts w:ascii="GT Walsheim Regular" w:hAnsi="GT Walsheim Regular"/>
          <w:sz w:val="24"/>
          <w:szCs w:val="24"/>
        </w:rPr>
      </w:pPr>
      <w:r w:rsidRPr="005F13FB">
        <w:rPr>
          <w:rFonts w:ascii="GT Walsheim Regular" w:hAnsi="GT Walsheim Regular"/>
          <w:b/>
          <w:bCs/>
          <w:sz w:val="28"/>
          <w:szCs w:val="28"/>
        </w:rPr>
        <w:t>1. Customer Information</w:t>
      </w:r>
    </w:p>
    <w:tbl>
      <w:tblPr>
        <w:tblStyle w:val="TableGrid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59"/>
        <w:gridCol w:w="6841"/>
      </w:tblGrid>
      <w:tr w:rsidR="005F13FB" w:rsidRPr="005F13FB" w14:paraId="57B2A4A2" w14:textId="77777777" w:rsidTr="00747D00">
        <w:tc>
          <w:tcPr>
            <w:tcW w:w="1833" w:type="pct"/>
            <w:hideMark/>
          </w:tcPr>
          <w:p w14:paraId="0A2FD350" w14:textId="77777777" w:rsidR="005F13FB" w:rsidRPr="005F13FB" w:rsidRDefault="005F13FB" w:rsidP="00747D00">
            <w:pPr>
              <w:spacing w:before="240" w:line="276" w:lineRule="auto"/>
              <w:rPr>
                <w:rFonts w:ascii="GT Walsheim Regular" w:hAnsi="GT Walsheim Regular"/>
                <w:b/>
                <w:bCs/>
                <w:sz w:val="24"/>
                <w:szCs w:val="24"/>
              </w:rPr>
            </w:pPr>
            <w:r w:rsidRPr="005F13FB">
              <w:rPr>
                <w:rFonts w:ascii="GT Walsheim Regular" w:hAnsi="GT Walsheim Regular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3167" w:type="pct"/>
            <w:hideMark/>
          </w:tcPr>
          <w:p w14:paraId="67CA51D7" w14:textId="77777777" w:rsidR="005F13FB" w:rsidRPr="005F13FB" w:rsidRDefault="005F13FB" w:rsidP="00747D00">
            <w:pPr>
              <w:spacing w:before="240" w:line="276" w:lineRule="auto"/>
              <w:rPr>
                <w:rFonts w:ascii="GT Walsheim Regular" w:hAnsi="GT Walsheim Regular"/>
                <w:b/>
                <w:bCs/>
                <w:sz w:val="24"/>
                <w:szCs w:val="24"/>
              </w:rPr>
            </w:pPr>
            <w:r w:rsidRPr="005F13FB">
              <w:rPr>
                <w:rFonts w:ascii="GT Walsheim Regular" w:hAnsi="GT Walsheim Regular"/>
                <w:b/>
                <w:bCs/>
                <w:sz w:val="24"/>
                <w:szCs w:val="24"/>
              </w:rPr>
              <w:t>Details</w:t>
            </w:r>
          </w:p>
        </w:tc>
      </w:tr>
      <w:tr w:rsidR="005F13FB" w:rsidRPr="004A51C2" w14:paraId="743E5C51" w14:textId="77777777" w:rsidTr="00747D00">
        <w:tc>
          <w:tcPr>
            <w:tcW w:w="1833" w:type="pct"/>
            <w:hideMark/>
          </w:tcPr>
          <w:p w14:paraId="7B62BA88" w14:textId="05C00E8F" w:rsidR="005F13FB" w:rsidRPr="005F13FB" w:rsidRDefault="005F13FB" w:rsidP="00747D00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  <w:r w:rsidRPr="005F13FB">
              <w:rPr>
                <w:rFonts w:ascii="GT Walsheim Regular" w:hAnsi="GT Walsheim Regular"/>
                <w:sz w:val="24"/>
                <w:szCs w:val="24"/>
              </w:rPr>
              <w:t>Company Name</w:t>
            </w:r>
          </w:p>
        </w:tc>
        <w:tc>
          <w:tcPr>
            <w:tcW w:w="3167" w:type="pct"/>
            <w:tcBorders>
              <w:bottom w:val="single" w:sz="4" w:space="0" w:color="auto"/>
            </w:tcBorders>
            <w:hideMark/>
          </w:tcPr>
          <w:p w14:paraId="159AF1E3" w14:textId="630BCBAC" w:rsidR="005F13FB" w:rsidRPr="005F13FB" w:rsidRDefault="005F13FB" w:rsidP="00747D00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</w:p>
        </w:tc>
      </w:tr>
      <w:tr w:rsidR="005F13FB" w:rsidRPr="004A51C2" w14:paraId="64EB5B4F" w14:textId="77777777" w:rsidTr="00747D00">
        <w:tc>
          <w:tcPr>
            <w:tcW w:w="1833" w:type="pct"/>
            <w:hideMark/>
          </w:tcPr>
          <w:p w14:paraId="17687AE0" w14:textId="77777777" w:rsidR="005F13FB" w:rsidRPr="005F13FB" w:rsidRDefault="005F13FB" w:rsidP="00747D00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  <w:r w:rsidRPr="005F13FB">
              <w:rPr>
                <w:rFonts w:ascii="GT Walsheim Regular" w:hAnsi="GT Walsheim Regular"/>
                <w:sz w:val="24"/>
                <w:szCs w:val="24"/>
              </w:rPr>
              <w:t>Primary Contact (Name &amp; Email)</w:t>
            </w:r>
          </w:p>
        </w:tc>
        <w:tc>
          <w:tcPr>
            <w:tcW w:w="3167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E3EA923" w14:textId="77777777" w:rsidR="005F13FB" w:rsidRPr="005F13FB" w:rsidRDefault="005F13FB" w:rsidP="00747D00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</w:p>
        </w:tc>
      </w:tr>
      <w:tr w:rsidR="005F13FB" w:rsidRPr="004A51C2" w14:paraId="09AC72B7" w14:textId="77777777" w:rsidTr="00747D00">
        <w:tc>
          <w:tcPr>
            <w:tcW w:w="1833" w:type="pct"/>
            <w:hideMark/>
          </w:tcPr>
          <w:p w14:paraId="341ADD5C" w14:textId="77777777" w:rsidR="005F13FB" w:rsidRPr="005F13FB" w:rsidRDefault="005F13FB" w:rsidP="00747D00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  <w:r w:rsidRPr="005F13FB">
              <w:rPr>
                <w:rFonts w:ascii="GT Walsheim Regular" w:hAnsi="GT Walsheim Regular"/>
                <w:sz w:val="24"/>
                <w:szCs w:val="24"/>
              </w:rPr>
              <w:t>Region</w:t>
            </w:r>
          </w:p>
        </w:tc>
        <w:tc>
          <w:tcPr>
            <w:tcW w:w="3167" w:type="pct"/>
            <w:tcBorders>
              <w:top w:val="single" w:sz="4" w:space="0" w:color="auto"/>
            </w:tcBorders>
            <w:hideMark/>
          </w:tcPr>
          <w:p w14:paraId="14C8AAF9" w14:textId="77777777" w:rsidR="00747D00" w:rsidRPr="004A51C2" w:rsidRDefault="005F13FB" w:rsidP="00747D00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  <w:r w:rsidRPr="005F13FB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5F13FB">
              <w:rPr>
                <w:rFonts w:ascii="GT Walsheim Regular" w:hAnsi="GT Walsheim Regular"/>
                <w:sz w:val="24"/>
                <w:szCs w:val="24"/>
              </w:rPr>
              <w:t xml:space="preserve"> US</w:t>
            </w:r>
          </w:p>
          <w:p w14:paraId="71BE4220" w14:textId="77777777" w:rsidR="00747D00" w:rsidRPr="004A51C2" w:rsidRDefault="005F13FB" w:rsidP="00747D00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  <w:r w:rsidRPr="005F13FB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5F13FB">
              <w:rPr>
                <w:rFonts w:ascii="GT Walsheim Regular" w:hAnsi="GT Walsheim Regular"/>
                <w:sz w:val="24"/>
                <w:szCs w:val="24"/>
              </w:rPr>
              <w:t xml:space="preserve"> EU</w:t>
            </w:r>
          </w:p>
          <w:p w14:paraId="06AD666D" w14:textId="77777777" w:rsidR="00747D00" w:rsidRPr="004A51C2" w:rsidRDefault="005F13FB" w:rsidP="00747D00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  <w:r w:rsidRPr="005F13FB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5F13FB">
              <w:rPr>
                <w:rFonts w:ascii="GT Walsheim Regular" w:hAnsi="GT Walsheim Regular"/>
                <w:sz w:val="24"/>
                <w:szCs w:val="24"/>
              </w:rPr>
              <w:t xml:space="preserve"> APAC</w:t>
            </w:r>
          </w:p>
          <w:p w14:paraId="05AAEF56" w14:textId="169C5674" w:rsidR="005F13FB" w:rsidRPr="005F13FB" w:rsidRDefault="005F13FB" w:rsidP="00747D00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  <w:r w:rsidRPr="005F13FB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5F13FB">
              <w:rPr>
                <w:rFonts w:ascii="GT Walsheim Regular" w:hAnsi="GT Walsheim Regular"/>
                <w:sz w:val="24"/>
                <w:szCs w:val="24"/>
              </w:rPr>
              <w:t xml:space="preserve"> Global</w:t>
            </w:r>
          </w:p>
        </w:tc>
      </w:tr>
    </w:tbl>
    <w:p w14:paraId="618A0938" w14:textId="77777777" w:rsidR="005F13FB" w:rsidRPr="005F13FB" w:rsidRDefault="005F13FB" w:rsidP="005F13FB">
      <w:pPr>
        <w:spacing w:before="240" w:after="240" w:line="276" w:lineRule="auto"/>
        <w:rPr>
          <w:rFonts w:ascii="GT Walsheim Regular" w:hAnsi="GT Walsheim Regular"/>
          <w:b/>
          <w:bCs/>
          <w:sz w:val="28"/>
          <w:szCs w:val="28"/>
        </w:rPr>
      </w:pPr>
      <w:r w:rsidRPr="005F13FB">
        <w:rPr>
          <w:rFonts w:ascii="GT Walsheim Regular" w:hAnsi="GT Walsheim Regular"/>
          <w:b/>
          <w:bCs/>
          <w:sz w:val="28"/>
          <w:szCs w:val="28"/>
        </w:rPr>
        <w:t>2. Request Type</w:t>
      </w:r>
    </w:p>
    <w:tbl>
      <w:tblPr>
        <w:tblStyle w:val="TableGrid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0"/>
        <w:gridCol w:w="6750"/>
      </w:tblGrid>
      <w:tr w:rsidR="005F13FB" w:rsidRPr="005F13FB" w14:paraId="729C511E" w14:textId="77777777" w:rsidTr="0012562C">
        <w:tc>
          <w:tcPr>
            <w:tcW w:w="1875" w:type="pct"/>
            <w:hideMark/>
          </w:tcPr>
          <w:p w14:paraId="0790A488" w14:textId="77777777" w:rsidR="005F13FB" w:rsidRPr="005F13FB" w:rsidRDefault="005F13FB" w:rsidP="0012562C">
            <w:pPr>
              <w:spacing w:before="240" w:line="276" w:lineRule="auto"/>
              <w:rPr>
                <w:rFonts w:ascii="GT Walsheim Regular" w:hAnsi="GT Walsheim Regular"/>
                <w:b/>
                <w:bCs/>
                <w:sz w:val="24"/>
                <w:szCs w:val="24"/>
              </w:rPr>
            </w:pPr>
            <w:r w:rsidRPr="005F13FB">
              <w:rPr>
                <w:rFonts w:ascii="GT Walsheim Regular" w:hAnsi="GT Walsheim Regular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3125" w:type="pct"/>
            <w:hideMark/>
          </w:tcPr>
          <w:p w14:paraId="53049A32" w14:textId="77777777" w:rsidR="005F13FB" w:rsidRPr="005F13FB" w:rsidRDefault="005F13FB" w:rsidP="0012562C">
            <w:pPr>
              <w:spacing w:before="240" w:line="276" w:lineRule="auto"/>
              <w:rPr>
                <w:rFonts w:ascii="GT Walsheim Regular" w:hAnsi="GT Walsheim Regular"/>
                <w:b/>
                <w:bCs/>
                <w:sz w:val="24"/>
                <w:szCs w:val="24"/>
              </w:rPr>
            </w:pPr>
            <w:r w:rsidRPr="005F13FB">
              <w:rPr>
                <w:rFonts w:ascii="GT Walsheim Regular" w:hAnsi="GT Walsheim Regular"/>
                <w:b/>
                <w:bCs/>
                <w:sz w:val="24"/>
                <w:szCs w:val="24"/>
              </w:rPr>
              <w:t>Details</w:t>
            </w:r>
          </w:p>
        </w:tc>
      </w:tr>
      <w:tr w:rsidR="005F13FB" w:rsidRPr="004A51C2" w14:paraId="713318D3" w14:textId="77777777" w:rsidTr="0012562C">
        <w:tc>
          <w:tcPr>
            <w:tcW w:w="1875" w:type="pct"/>
            <w:hideMark/>
          </w:tcPr>
          <w:p w14:paraId="71E0EDBF" w14:textId="77777777" w:rsidR="005F13FB" w:rsidRPr="005F13FB" w:rsidRDefault="005F13FB" w:rsidP="0012562C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  <w:r w:rsidRPr="005F13FB">
              <w:rPr>
                <w:rFonts w:ascii="GT Walsheim Regular" w:hAnsi="GT Walsheim Regular"/>
                <w:sz w:val="24"/>
                <w:szCs w:val="24"/>
              </w:rPr>
              <w:t>Request Type</w:t>
            </w:r>
          </w:p>
        </w:tc>
        <w:tc>
          <w:tcPr>
            <w:tcW w:w="3125" w:type="pct"/>
            <w:hideMark/>
          </w:tcPr>
          <w:p w14:paraId="233D19EC" w14:textId="07C462A0" w:rsidR="00747D00" w:rsidRPr="004A51C2" w:rsidRDefault="00AB0EC4" w:rsidP="0012562C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☐ </w:t>
            </w:r>
            <w:r w:rsidR="005F13FB" w:rsidRPr="005F13FB">
              <w:rPr>
                <w:rFonts w:ascii="GT Walsheim Regular" w:hAnsi="GT Walsheim Regular"/>
                <w:sz w:val="24"/>
                <w:szCs w:val="24"/>
              </w:rPr>
              <w:t xml:space="preserve">New Parent CID (Tenant) </w:t>
            </w:r>
          </w:p>
          <w:p w14:paraId="0B9E55DF" w14:textId="77777777" w:rsidR="00747D00" w:rsidRPr="004A51C2" w:rsidRDefault="005F13FB" w:rsidP="0012562C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  <w:r w:rsidRPr="005F13FB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5F13FB">
              <w:rPr>
                <w:rFonts w:ascii="GT Walsheim Regular" w:hAnsi="GT Walsheim Regular"/>
                <w:sz w:val="24"/>
                <w:szCs w:val="24"/>
              </w:rPr>
              <w:t xml:space="preserve"> New Child CID(s) </w:t>
            </w:r>
          </w:p>
          <w:p w14:paraId="5D0DB058" w14:textId="7A182708" w:rsidR="005F13FB" w:rsidRPr="005F13FB" w:rsidRDefault="005F13FB" w:rsidP="0012562C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  <w:r w:rsidRPr="005F13FB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5F13FB">
              <w:rPr>
                <w:rFonts w:ascii="GT Walsheim Regular" w:hAnsi="GT Walsheim Regular"/>
                <w:sz w:val="24"/>
                <w:szCs w:val="24"/>
              </w:rPr>
              <w:t xml:space="preserve"> Modify Existing</w:t>
            </w:r>
          </w:p>
        </w:tc>
      </w:tr>
      <w:tr w:rsidR="005F13FB" w:rsidRPr="004A51C2" w14:paraId="4E5C8896" w14:textId="77777777" w:rsidTr="0012562C">
        <w:tc>
          <w:tcPr>
            <w:tcW w:w="1875" w:type="pct"/>
            <w:hideMark/>
          </w:tcPr>
          <w:p w14:paraId="504C5654" w14:textId="77777777" w:rsidR="005F13FB" w:rsidRPr="005F13FB" w:rsidRDefault="005F13FB" w:rsidP="0012562C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  <w:r w:rsidRPr="005F13FB">
              <w:rPr>
                <w:rFonts w:ascii="GT Walsheim Regular" w:hAnsi="GT Walsheim Regular"/>
                <w:sz w:val="24"/>
                <w:szCs w:val="24"/>
              </w:rPr>
              <w:t>Existing Parent CID (if applicable)</w:t>
            </w:r>
          </w:p>
        </w:tc>
        <w:tc>
          <w:tcPr>
            <w:tcW w:w="3125" w:type="pct"/>
            <w:tcBorders>
              <w:bottom w:val="single" w:sz="4" w:space="0" w:color="auto"/>
            </w:tcBorders>
            <w:hideMark/>
          </w:tcPr>
          <w:p w14:paraId="1B98C223" w14:textId="77777777" w:rsidR="005F13FB" w:rsidRPr="005F13FB" w:rsidRDefault="005F13FB" w:rsidP="0012562C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</w:p>
        </w:tc>
      </w:tr>
      <w:tr w:rsidR="005F13FB" w:rsidRPr="004A51C2" w14:paraId="6CDF5D67" w14:textId="77777777" w:rsidTr="0012562C">
        <w:tc>
          <w:tcPr>
            <w:tcW w:w="1875" w:type="pct"/>
            <w:hideMark/>
          </w:tcPr>
          <w:p w14:paraId="4EF0D475" w14:textId="77777777" w:rsidR="005F13FB" w:rsidRPr="005F13FB" w:rsidRDefault="005F13FB" w:rsidP="0012562C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  <w:r w:rsidRPr="005F13FB">
              <w:rPr>
                <w:rFonts w:ascii="GT Walsheim Regular" w:hAnsi="GT Walsheim Regular"/>
                <w:sz w:val="24"/>
                <w:szCs w:val="24"/>
              </w:rPr>
              <w:t>Number of Child CIDs Requested</w:t>
            </w:r>
          </w:p>
        </w:tc>
        <w:tc>
          <w:tcPr>
            <w:tcW w:w="3125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81370E9" w14:textId="77777777" w:rsidR="005F13FB" w:rsidRPr="005F13FB" w:rsidRDefault="005F13FB" w:rsidP="0012562C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</w:p>
        </w:tc>
      </w:tr>
    </w:tbl>
    <w:p w14:paraId="7213280E" w14:textId="77777777" w:rsidR="005F13FB" w:rsidRPr="005F13FB" w:rsidRDefault="005F13FB" w:rsidP="005F13FB">
      <w:pPr>
        <w:spacing w:before="240" w:after="240" w:line="276" w:lineRule="auto"/>
        <w:rPr>
          <w:rFonts w:ascii="GT Walsheim Regular" w:hAnsi="GT Walsheim Regular"/>
          <w:b/>
          <w:bCs/>
          <w:sz w:val="28"/>
          <w:szCs w:val="28"/>
        </w:rPr>
      </w:pPr>
      <w:r w:rsidRPr="005F13FB">
        <w:rPr>
          <w:rFonts w:ascii="GT Walsheim Regular" w:hAnsi="GT Walsheim Regular"/>
          <w:b/>
          <w:bCs/>
          <w:sz w:val="28"/>
          <w:szCs w:val="28"/>
        </w:rPr>
        <w:t>3. Parent CID Details (If New)</w:t>
      </w:r>
    </w:p>
    <w:tbl>
      <w:tblPr>
        <w:tblStyle w:val="TableGrid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1"/>
        <w:gridCol w:w="6659"/>
      </w:tblGrid>
      <w:tr w:rsidR="005F13FB" w:rsidRPr="005F13FB" w14:paraId="55A3BCC3" w14:textId="77777777" w:rsidTr="0012562C">
        <w:tc>
          <w:tcPr>
            <w:tcW w:w="1917" w:type="pct"/>
            <w:hideMark/>
          </w:tcPr>
          <w:p w14:paraId="63F4A34F" w14:textId="77777777" w:rsidR="005F13FB" w:rsidRPr="005F13FB" w:rsidRDefault="005F13FB" w:rsidP="0012562C">
            <w:pPr>
              <w:spacing w:before="240" w:line="276" w:lineRule="auto"/>
              <w:rPr>
                <w:rFonts w:ascii="GT Walsheim Regular" w:hAnsi="GT Walsheim Regular"/>
                <w:b/>
                <w:bCs/>
                <w:sz w:val="24"/>
                <w:szCs w:val="24"/>
              </w:rPr>
            </w:pPr>
            <w:r w:rsidRPr="005F13FB">
              <w:rPr>
                <w:rFonts w:ascii="GT Walsheim Regular" w:hAnsi="GT Walsheim Regular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3083" w:type="pct"/>
            <w:hideMark/>
          </w:tcPr>
          <w:p w14:paraId="3B2A0237" w14:textId="77777777" w:rsidR="005F13FB" w:rsidRPr="005F13FB" w:rsidRDefault="005F13FB" w:rsidP="0012562C">
            <w:pPr>
              <w:spacing w:before="240" w:line="276" w:lineRule="auto"/>
              <w:rPr>
                <w:rFonts w:ascii="GT Walsheim Regular" w:hAnsi="GT Walsheim Regular"/>
                <w:b/>
                <w:bCs/>
                <w:sz w:val="24"/>
                <w:szCs w:val="24"/>
              </w:rPr>
            </w:pPr>
            <w:r w:rsidRPr="005F13FB">
              <w:rPr>
                <w:rFonts w:ascii="GT Walsheim Regular" w:hAnsi="GT Walsheim Regular"/>
                <w:b/>
                <w:bCs/>
                <w:sz w:val="24"/>
                <w:szCs w:val="24"/>
              </w:rPr>
              <w:t>Details</w:t>
            </w:r>
          </w:p>
        </w:tc>
      </w:tr>
      <w:tr w:rsidR="005F13FB" w:rsidRPr="004A51C2" w14:paraId="279E5BBA" w14:textId="77777777" w:rsidTr="0012562C">
        <w:tc>
          <w:tcPr>
            <w:tcW w:w="1917" w:type="pct"/>
            <w:hideMark/>
          </w:tcPr>
          <w:p w14:paraId="058D7B4E" w14:textId="77777777" w:rsidR="005F13FB" w:rsidRPr="005F13FB" w:rsidRDefault="005F13FB" w:rsidP="0012562C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  <w:r w:rsidRPr="005F13FB">
              <w:rPr>
                <w:rFonts w:ascii="GT Walsheim Regular" w:hAnsi="GT Walsheim Regular"/>
                <w:sz w:val="24"/>
                <w:szCs w:val="24"/>
              </w:rPr>
              <w:t>Parent CID Name</w:t>
            </w:r>
          </w:p>
        </w:tc>
        <w:tc>
          <w:tcPr>
            <w:tcW w:w="3083" w:type="pct"/>
            <w:hideMark/>
          </w:tcPr>
          <w:p w14:paraId="1FC0197C" w14:textId="77777777" w:rsidR="005F13FB" w:rsidRPr="005F13FB" w:rsidRDefault="005F13FB" w:rsidP="0012562C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</w:p>
        </w:tc>
      </w:tr>
      <w:tr w:rsidR="005F13FB" w:rsidRPr="004A51C2" w14:paraId="63A03A5A" w14:textId="77777777" w:rsidTr="0012562C">
        <w:tc>
          <w:tcPr>
            <w:tcW w:w="1917" w:type="pct"/>
            <w:hideMark/>
          </w:tcPr>
          <w:p w14:paraId="0131B276" w14:textId="77777777" w:rsidR="005F13FB" w:rsidRPr="005F13FB" w:rsidRDefault="005F13FB" w:rsidP="0012562C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  <w:r w:rsidRPr="005F13FB">
              <w:rPr>
                <w:rFonts w:ascii="GT Walsheim Regular" w:hAnsi="GT Walsheim Regular"/>
                <w:sz w:val="24"/>
                <w:szCs w:val="24"/>
              </w:rPr>
              <w:t>Environment</w:t>
            </w:r>
          </w:p>
        </w:tc>
        <w:tc>
          <w:tcPr>
            <w:tcW w:w="3083" w:type="pct"/>
            <w:hideMark/>
          </w:tcPr>
          <w:p w14:paraId="7163B971" w14:textId="1F9DAE67" w:rsidR="0012562C" w:rsidRPr="004A51C2" w:rsidRDefault="005F13FB" w:rsidP="0012562C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  <w:r w:rsidRPr="005F13FB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5F13FB">
              <w:rPr>
                <w:rFonts w:ascii="GT Walsheim Regular" w:hAnsi="GT Walsheim Regular"/>
                <w:sz w:val="24"/>
                <w:szCs w:val="24"/>
              </w:rPr>
              <w:t xml:space="preserve"> Productio</w:t>
            </w:r>
            <w:r w:rsidR="00AB0EC4">
              <w:rPr>
                <w:rFonts w:ascii="GT Walsheim Regular" w:hAnsi="GT Walsheim Regular"/>
                <w:sz w:val="24"/>
                <w:szCs w:val="24"/>
              </w:rPr>
              <w:fldChar w:fldCharType="begin"/>
            </w:r>
            <w:r w:rsidR="00AB0EC4">
              <w:rPr>
                <w:rFonts w:ascii="GT Walsheim Regular" w:hAnsi="GT Walsheim Regular"/>
                <w:sz w:val="24"/>
                <w:szCs w:val="24"/>
              </w:rPr>
              <w:instrText xml:space="preserve"> PAGE  \* MERGEFORMAT </w:instrText>
            </w:r>
            <w:r w:rsidR="00AB0EC4">
              <w:rPr>
                <w:rFonts w:ascii="GT Walsheim Regular" w:hAnsi="GT Walsheim Regular"/>
                <w:sz w:val="24"/>
                <w:szCs w:val="24"/>
              </w:rPr>
              <w:fldChar w:fldCharType="separate"/>
            </w:r>
            <w:r w:rsidR="00AB0EC4">
              <w:rPr>
                <w:rFonts w:ascii="GT Walsheim Regular" w:hAnsi="GT Walsheim Regular"/>
                <w:noProof/>
                <w:sz w:val="24"/>
                <w:szCs w:val="24"/>
              </w:rPr>
              <w:t>2</w:t>
            </w:r>
            <w:r w:rsidR="00AB0EC4">
              <w:rPr>
                <w:rFonts w:ascii="GT Walsheim Regular" w:hAnsi="GT Walsheim Regular"/>
                <w:sz w:val="24"/>
                <w:szCs w:val="24"/>
              </w:rPr>
              <w:fldChar w:fldCharType="end"/>
            </w:r>
            <w:r w:rsidRPr="005F13FB">
              <w:rPr>
                <w:rFonts w:ascii="GT Walsheim Regular" w:hAnsi="GT Walsheim Regular"/>
                <w:sz w:val="24"/>
                <w:szCs w:val="24"/>
              </w:rPr>
              <w:t xml:space="preserve">n </w:t>
            </w:r>
          </w:p>
          <w:p w14:paraId="6A97FBB5" w14:textId="2C8E6234" w:rsidR="005F13FB" w:rsidRPr="005F13FB" w:rsidRDefault="005F13FB" w:rsidP="0012562C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  <w:r w:rsidRPr="005F13FB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5F13FB">
              <w:rPr>
                <w:rFonts w:ascii="GT Walsheim Regular" w:hAnsi="GT Walsheim Regular"/>
                <w:sz w:val="24"/>
                <w:szCs w:val="24"/>
              </w:rPr>
              <w:t xml:space="preserve"> </w:t>
            </w:r>
            <w:proofErr w:type="gramStart"/>
            <w:r w:rsidR="0012562C" w:rsidRPr="004A51C2">
              <w:rPr>
                <w:rFonts w:ascii="GT Walsheim Regular" w:hAnsi="GT Walsheim Regular"/>
                <w:sz w:val="24"/>
                <w:szCs w:val="24"/>
              </w:rPr>
              <w:t>Non-production</w:t>
            </w:r>
            <w:proofErr w:type="gramEnd"/>
          </w:p>
        </w:tc>
      </w:tr>
      <w:tr w:rsidR="005F13FB" w:rsidRPr="004A51C2" w14:paraId="73084FE5" w14:textId="77777777" w:rsidTr="0012562C">
        <w:tc>
          <w:tcPr>
            <w:tcW w:w="1917" w:type="pct"/>
            <w:hideMark/>
          </w:tcPr>
          <w:p w14:paraId="14EB6DB5" w14:textId="77777777" w:rsidR="005F13FB" w:rsidRPr="005F13FB" w:rsidRDefault="005F13FB" w:rsidP="0012562C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  <w:r w:rsidRPr="005F13FB">
              <w:rPr>
                <w:rFonts w:ascii="GT Walsheim Regular" w:hAnsi="GT Walsheim Regular"/>
                <w:sz w:val="24"/>
                <w:szCs w:val="24"/>
              </w:rPr>
              <w:t>Primary Region (Data Residency)</w:t>
            </w:r>
          </w:p>
        </w:tc>
        <w:tc>
          <w:tcPr>
            <w:tcW w:w="3083" w:type="pct"/>
            <w:tcBorders>
              <w:bottom w:val="single" w:sz="4" w:space="0" w:color="auto"/>
            </w:tcBorders>
            <w:hideMark/>
          </w:tcPr>
          <w:p w14:paraId="329F995E" w14:textId="77777777" w:rsidR="005F13FB" w:rsidRDefault="005F13FB" w:rsidP="0012562C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</w:p>
          <w:p w14:paraId="2EB0E476" w14:textId="77777777" w:rsidR="00AB0EC4" w:rsidRPr="00AB0EC4" w:rsidRDefault="00AB0EC4" w:rsidP="00AB0EC4">
            <w:pPr>
              <w:jc w:val="right"/>
              <w:rPr>
                <w:rFonts w:ascii="GT Walsheim Regular" w:hAnsi="GT Walsheim Regular"/>
                <w:sz w:val="24"/>
                <w:szCs w:val="24"/>
              </w:rPr>
            </w:pPr>
          </w:p>
          <w:p w14:paraId="59366DFA" w14:textId="77777777" w:rsidR="00AB0EC4" w:rsidRPr="00AB0EC4" w:rsidRDefault="00AB0EC4" w:rsidP="00AB0EC4">
            <w:pPr>
              <w:rPr>
                <w:rFonts w:ascii="GT Walsheim Regular" w:hAnsi="GT Walsheim Regular"/>
                <w:sz w:val="24"/>
                <w:szCs w:val="24"/>
              </w:rPr>
            </w:pPr>
          </w:p>
          <w:p w14:paraId="26DC7885" w14:textId="77777777" w:rsidR="00AB0EC4" w:rsidRPr="005F13FB" w:rsidRDefault="00AB0EC4" w:rsidP="00AB0EC4">
            <w:pPr>
              <w:rPr>
                <w:rFonts w:ascii="GT Walsheim Regular" w:hAnsi="GT Walsheim Regular"/>
                <w:sz w:val="24"/>
                <w:szCs w:val="24"/>
              </w:rPr>
            </w:pPr>
          </w:p>
        </w:tc>
      </w:tr>
    </w:tbl>
    <w:p w14:paraId="628DD214" w14:textId="77777777" w:rsidR="005F13FB" w:rsidRPr="005F13FB" w:rsidRDefault="005F13FB" w:rsidP="0012562C">
      <w:pPr>
        <w:rPr>
          <w:rFonts w:ascii="GT Walsheim Regular" w:hAnsi="GT Walsheim Regular"/>
          <w:b/>
          <w:bCs/>
          <w:sz w:val="28"/>
          <w:szCs w:val="28"/>
        </w:rPr>
      </w:pPr>
      <w:r w:rsidRPr="005F13FB">
        <w:rPr>
          <w:rFonts w:ascii="GT Walsheim Regular" w:hAnsi="GT Walsheim Regular"/>
          <w:b/>
          <w:bCs/>
          <w:sz w:val="28"/>
          <w:szCs w:val="28"/>
        </w:rPr>
        <w:t>4. Child CID Details (Per Entity)</w:t>
      </w:r>
    </w:p>
    <w:p w14:paraId="75C14040" w14:textId="77777777" w:rsidR="005F13FB" w:rsidRPr="005F13FB" w:rsidRDefault="005F13FB" w:rsidP="0012562C">
      <w:pPr>
        <w:spacing w:after="240"/>
        <w:rPr>
          <w:rFonts w:ascii="GT Walsheim Regular" w:hAnsi="GT Walsheim Regular"/>
          <w:sz w:val="24"/>
          <w:szCs w:val="24"/>
        </w:rPr>
      </w:pPr>
      <w:r w:rsidRPr="005F13FB">
        <w:rPr>
          <w:rFonts w:ascii="GT Walsheim Regular" w:hAnsi="GT Walsheim Regular"/>
          <w:i/>
          <w:iCs/>
          <w:sz w:val="24"/>
          <w:szCs w:val="24"/>
        </w:rPr>
        <w:t>(Duplicate this section for each Child CID)</w:t>
      </w:r>
    </w:p>
    <w:tbl>
      <w:tblPr>
        <w:tblStyle w:val="TableGrid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7"/>
        <w:gridCol w:w="7653"/>
      </w:tblGrid>
      <w:tr w:rsidR="005F13FB" w:rsidRPr="005F13FB" w14:paraId="3C99C1E0" w14:textId="77777777" w:rsidTr="0012562C">
        <w:tc>
          <w:tcPr>
            <w:tcW w:w="1457" w:type="pct"/>
            <w:hideMark/>
          </w:tcPr>
          <w:p w14:paraId="11CAC22D" w14:textId="77777777" w:rsidR="005F13FB" w:rsidRPr="005F13FB" w:rsidRDefault="005F13FB" w:rsidP="0012562C">
            <w:pPr>
              <w:spacing w:before="240" w:line="276" w:lineRule="auto"/>
              <w:rPr>
                <w:rFonts w:ascii="GT Walsheim Regular" w:hAnsi="GT Walsheim Regular"/>
                <w:b/>
                <w:bCs/>
                <w:sz w:val="24"/>
                <w:szCs w:val="24"/>
              </w:rPr>
            </w:pPr>
            <w:r w:rsidRPr="005F13FB">
              <w:rPr>
                <w:rFonts w:ascii="GT Walsheim Regular" w:hAnsi="GT Walsheim Regular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3543" w:type="pct"/>
            <w:hideMark/>
          </w:tcPr>
          <w:p w14:paraId="2A87F39E" w14:textId="77777777" w:rsidR="005F13FB" w:rsidRPr="005F13FB" w:rsidRDefault="005F13FB" w:rsidP="0012562C">
            <w:pPr>
              <w:spacing w:before="240" w:line="276" w:lineRule="auto"/>
              <w:rPr>
                <w:rFonts w:ascii="GT Walsheim Regular" w:hAnsi="GT Walsheim Regular"/>
                <w:b/>
                <w:bCs/>
                <w:sz w:val="24"/>
                <w:szCs w:val="24"/>
              </w:rPr>
            </w:pPr>
            <w:r w:rsidRPr="005F13FB">
              <w:rPr>
                <w:rFonts w:ascii="GT Walsheim Regular" w:hAnsi="GT Walsheim Regular"/>
                <w:b/>
                <w:bCs/>
                <w:sz w:val="24"/>
                <w:szCs w:val="24"/>
              </w:rPr>
              <w:t>Details</w:t>
            </w:r>
          </w:p>
        </w:tc>
      </w:tr>
      <w:tr w:rsidR="005F13FB" w:rsidRPr="004A51C2" w14:paraId="66653955" w14:textId="77777777" w:rsidTr="0012562C">
        <w:tc>
          <w:tcPr>
            <w:tcW w:w="1457" w:type="pct"/>
            <w:hideMark/>
          </w:tcPr>
          <w:p w14:paraId="71AF812B" w14:textId="77777777" w:rsidR="005F13FB" w:rsidRPr="005F13FB" w:rsidRDefault="005F13FB" w:rsidP="0012562C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  <w:r w:rsidRPr="005F13FB">
              <w:rPr>
                <w:rFonts w:ascii="GT Walsheim Regular" w:hAnsi="GT Walsheim Regular"/>
                <w:sz w:val="24"/>
                <w:szCs w:val="24"/>
              </w:rPr>
              <w:t>Child CID Name</w:t>
            </w:r>
          </w:p>
        </w:tc>
        <w:tc>
          <w:tcPr>
            <w:tcW w:w="3543" w:type="pct"/>
            <w:tcBorders>
              <w:bottom w:val="single" w:sz="4" w:space="0" w:color="auto"/>
            </w:tcBorders>
            <w:hideMark/>
          </w:tcPr>
          <w:p w14:paraId="74FB43CE" w14:textId="77777777" w:rsidR="005F13FB" w:rsidRPr="005F13FB" w:rsidRDefault="005F13FB" w:rsidP="0012562C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</w:p>
        </w:tc>
      </w:tr>
      <w:tr w:rsidR="005F13FB" w:rsidRPr="004A51C2" w14:paraId="6A014C9B" w14:textId="77777777" w:rsidTr="0012562C">
        <w:tc>
          <w:tcPr>
            <w:tcW w:w="1457" w:type="pct"/>
            <w:hideMark/>
          </w:tcPr>
          <w:p w14:paraId="545569B0" w14:textId="77777777" w:rsidR="005F13FB" w:rsidRPr="005F13FB" w:rsidRDefault="005F13FB" w:rsidP="0012562C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  <w:r w:rsidRPr="005F13FB">
              <w:rPr>
                <w:rFonts w:ascii="GT Walsheim Regular" w:hAnsi="GT Walsheim Regular"/>
                <w:sz w:val="24"/>
                <w:szCs w:val="24"/>
              </w:rPr>
              <w:t>Entity / Business Unit</w:t>
            </w:r>
          </w:p>
        </w:tc>
        <w:tc>
          <w:tcPr>
            <w:tcW w:w="3543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BC46FC8" w14:textId="77777777" w:rsidR="005F13FB" w:rsidRPr="005F13FB" w:rsidRDefault="005F13FB" w:rsidP="0012562C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</w:p>
        </w:tc>
      </w:tr>
      <w:tr w:rsidR="005F13FB" w:rsidRPr="004A51C2" w14:paraId="510D22D1" w14:textId="77777777" w:rsidTr="0012562C">
        <w:tc>
          <w:tcPr>
            <w:tcW w:w="1457" w:type="pct"/>
            <w:hideMark/>
          </w:tcPr>
          <w:p w14:paraId="4EE4C760" w14:textId="77777777" w:rsidR="005F13FB" w:rsidRPr="005F13FB" w:rsidRDefault="005F13FB" w:rsidP="0012562C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  <w:r w:rsidRPr="005F13FB">
              <w:rPr>
                <w:rFonts w:ascii="GT Walsheim Regular" w:hAnsi="GT Walsheim Regular"/>
                <w:sz w:val="24"/>
                <w:szCs w:val="24"/>
              </w:rPr>
              <w:t>Region</w:t>
            </w:r>
          </w:p>
        </w:tc>
        <w:tc>
          <w:tcPr>
            <w:tcW w:w="3543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9C18B63" w14:textId="77777777" w:rsidR="005F13FB" w:rsidRPr="005F13FB" w:rsidRDefault="005F13FB" w:rsidP="0012562C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</w:p>
        </w:tc>
      </w:tr>
      <w:tr w:rsidR="005F13FB" w:rsidRPr="004A51C2" w14:paraId="6417F541" w14:textId="77777777" w:rsidTr="0012562C">
        <w:tc>
          <w:tcPr>
            <w:tcW w:w="1457" w:type="pct"/>
            <w:hideMark/>
          </w:tcPr>
          <w:p w14:paraId="7FFD7B32" w14:textId="77777777" w:rsidR="005F13FB" w:rsidRPr="005F13FB" w:rsidRDefault="005F13FB" w:rsidP="0012562C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  <w:r w:rsidRPr="005F13FB">
              <w:rPr>
                <w:rFonts w:ascii="GT Walsheim Regular" w:hAnsi="GT Walsheim Regular"/>
                <w:sz w:val="24"/>
                <w:szCs w:val="24"/>
              </w:rPr>
              <w:t>Estimated Endpoints</w:t>
            </w:r>
          </w:p>
        </w:tc>
        <w:tc>
          <w:tcPr>
            <w:tcW w:w="3543" w:type="pct"/>
            <w:tcBorders>
              <w:top w:val="single" w:sz="4" w:space="0" w:color="auto"/>
            </w:tcBorders>
            <w:hideMark/>
          </w:tcPr>
          <w:p w14:paraId="686D4CB7" w14:textId="0200270B" w:rsidR="0012562C" w:rsidRPr="004A51C2" w:rsidRDefault="005F13FB" w:rsidP="0012562C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  <w:r w:rsidRPr="005F13FB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5F13FB">
              <w:rPr>
                <w:rFonts w:ascii="GT Walsheim Regular" w:hAnsi="GT Walsheim Regular"/>
                <w:sz w:val="24"/>
                <w:szCs w:val="24"/>
              </w:rPr>
              <w:t xml:space="preserve"> &lt;500</w:t>
            </w:r>
          </w:p>
          <w:p w14:paraId="5869BA2C" w14:textId="6B18102F" w:rsidR="0012562C" w:rsidRPr="004A51C2" w:rsidRDefault="005F13FB" w:rsidP="0012562C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  <w:r w:rsidRPr="005F13FB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5F13FB">
              <w:rPr>
                <w:rFonts w:ascii="GT Walsheim Regular" w:hAnsi="GT Walsheim Regular"/>
                <w:sz w:val="24"/>
                <w:szCs w:val="24"/>
              </w:rPr>
              <w:t xml:space="preserve"> 500–1500</w:t>
            </w:r>
            <w:r w:rsidR="0012562C" w:rsidRPr="004A51C2">
              <w:rPr>
                <w:rFonts w:ascii="GT Walsheim Regular" w:hAnsi="GT Walsheim Regular"/>
                <w:sz w:val="24"/>
                <w:szCs w:val="24"/>
              </w:rPr>
              <w:t xml:space="preserve"> </w:t>
            </w:r>
          </w:p>
          <w:p w14:paraId="3A6C341C" w14:textId="4424F221" w:rsidR="005F13FB" w:rsidRPr="005F13FB" w:rsidRDefault="005F13FB" w:rsidP="0012562C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  <w:r w:rsidRPr="005F13FB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5F13FB">
              <w:rPr>
                <w:rFonts w:ascii="GT Walsheim Regular" w:hAnsi="GT Walsheim Regular"/>
                <w:sz w:val="24"/>
                <w:szCs w:val="24"/>
              </w:rPr>
              <w:t xml:space="preserve"> &gt;1500</w:t>
            </w:r>
          </w:p>
        </w:tc>
      </w:tr>
    </w:tbl>
    <w:p w14:paraId="61502A93" w14:textId="77777777" w:rsidR="005F13FB" w:rsidRPr="005F13FB" w:rsidRDefault="005F13FB" w:rsidP="005F13FB">
      <w:pPr>
        <w:spacing w:before="240" w:after="240" w:line="276" w:lineRule="auto"/>
        <w:rPr>
          <w:rFonts w:ascii="GT Walsheim Regular" w:hAnsi="GT Walsheim Regular"/>
          <w:b/>
          <w:bCs/>
          <w:sz w:val="28"/>
          <w:szCs w:val="28"/>
        </w:rPr>
      </w:pPr>
      <w:r w:rsidRPr="005F13FB">
        <w:rPr>
          <w:rFonts w:ascii="GT Walsheim Regular" w:hAnsi="GT Walsheim Regular"/>
          <w:b/>
          <w:bCs/>
          <w:sz w:val="28"/>
          <w:szCs w:val="28"/>
        </w:rPr>
        <w:t>5. Key Configuration</w:t>
      </w:r>
    </w:p>
    <w:tbl>
      <w:tblPr>
        <w:tblStyle w:val="TableGrid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09"/>
        <w:gridCol w:w="5491"/>
      </w:tblGrid>
      <w:tr w:rsidR="005F13FB" w:rsidRPr="005F13FB" w14:paraId="4CC7A73B" w14:textId="77777777" w:rsidTr="0012562C">
        <w:tc>
          <w:tcPr>
            <w:tcW w:w="2458" w:type="pct"/>
            <w:hideMark/>
          </w:tcPr>
          <w:p w14:paraId="5B7E31DA" w14:textId="77777777" w:rsidR="005F13FB" w:rsidRPr="005F13FB" w:rsidRDefault="005F13FB" w:rsidP="0012562C">
            <w:pPr>
              <w:spacing w:before="240" w:line="276" w:lineRule="auto"/>
              <w:rPr>
                <w:rFonts w:ascii="GT Walsheim Regular" w:hAnsi="GT Walsheim Regular"/>
                <w:b/>
                <w:bCs/>
                <w:sz w:val="24"/>
                <w:szCs w:val="24"/>
              </w:rPr>
            </w:pPr>
            <w:r w:rsidRPr="005F13FB">
              <w:rPr>
                <w:rFonts w:ascii="GT Walsheim Regular" w:hAnsi="GT Walsheim Regular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2542" w:type="pct"/>
            <w:hideMark/>
          </w:tcPr>
          <w:p w14:paraId="134B59FB" w14:textId="77777777" w:rsidR="005F13FB" w:rsidRPr="005F13FB" w:rsidRDefault="005F13FB" w:rsidP="0012562C">
            <w:pPr>
              <w:spacing w:before="240" w:line="276" w:lineRule="auto"/>
              <w:rPr>
                <w:rFonts w:ascii="GT Walsheim Regular" w:hAnsi="GT Walsheim Regular"/>
                <w:b/>
                <w:bCs/>
                <w:sz w:val="24"/>
                <w:szCs w:val="24"/>
              </w:rPr>
            </w:pPr>
            <w:r w:rsidRPr="005F13FB">
              <w:rPr>
                <w:rFonts w:ascii="GT Walsheim Regular" w:hAnsi="GT Walsheim Regular"/>
                <w:b/>
                <w:bCs/>
                <w:sz w:val="24"/>
                <w:szCs w:val="24"/>
              </w:rPr>
              <w:t>Details</w:t>
            </w:r>
          </w:p>
        </w:tc>
      </w:tr>
      <w:tr w:rsidR="005F13FB" w:rsidRPr="004A51C2" w14:paraId="0B0D142A" w14:textId="77777777" w:rsidTr="0012562C">
        <w:tc>
          <w:tcPr>
            <w:tcW w:w="2458" w:type="pct"/>
            <w:hideMark/>
          </w:tcPr>
          <w:p w14:paraId="2267735A" w14:textId="77777777" w:rsidR="005F13FB" w:rsidRPr="005F13FB" w:rsidRDefault="005F13FB" w:rsidP="0012562C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  <w:r w:rsidRPr="005F13FB">
              <w:rPr>
                <w:rFonts w:ascii="GT Walsheim Regular" w:hAnsi="GT Walsheim Regular"/>
                <w:sz w:val="24"/>
                <w:szCs w:val="24"/>
              </w:rPr>
              <w:t>Enable Falcon Flight Control (Parent–Child)</w:t>
            </w:r>
          </w:p>
        </w:tc>
        <w:tc>
          <w:tcPr>
            <w:tcW w:w="2542" w:type="pct"/>
            <w:hideMark/>
          </w:tcPr>
          <w:p w14:paraId="1E7F6836" w14:textId="77777777" w:rsidR="0012562C" w:rsidRPr="004A51C2" w:rsidRDefault="005F13FB" w:rsidP="0012562C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  <w:r w:rsidRPr="005F13FB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5F13FB">
              <w:rPr>
                <w:rFonts w:ascii="GT Walsheim Regular" w:hAnsi="GT Walsheim Regular"/>
                <w:sz w:val="24"/>
                <w:szCs w:val="24"/>
              </w:rPr>
              <w:t xml:space="preserve"> Yes </w:t>
            </w:r>
          </w:p>
          <w:p w14:paraId="75C11344" w14:textId="36A2CC2B" w:rsidR="005F13FB" w:rsidRPr="005F13FB" w:rsidRDefault="005F13FB" w:rsidP="0012562C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  <w:r w:rsidRPr="005F13FB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5F13FB">
              <w:rPr>
                <w:rFonts w:ascii="GT Walsheim Regular" w:hAnsi="GT Walsheim Regular"/>
                <w:sz w:val="24"/>
                <w:szCs w:val="24"/>
              </w:rPr>
              <w:t xml:space="preserve"> No</w:t>
            </w:r>
          </w:p>
        </w:tc>
      </w:tr>
      <w:tr w:rsidR="005F13FB" w:rsidRPr="004A51C2" w14:paraId="25B2B2E3" w14:textId="77777777" w:rsidTr="0012562C">
        <w:tc>
          <w:tcPr>
            <w:tcW w:w="2458" w:type="pct"/>
            <w:hideMark/>
          </w:tcPr>
          <w:p w14:paraId="0FCB377F" w14:textId="77777777" w:rsidR="005F13FB" w:rsidRPr="005F13FB" w:rsidRDefault="005F13FB" w:rsidP="0012562C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  <w:r w:rsidRPr="005F13FB">
              <w:rPr>
                <w:rFonts w:ascii="GT Walsheim Regular" w:hAnsi="GT Walsheim Regular"/>
                <w:sz w:val="24"/>
                <w:szCs w:val="24"/>
              </w:rPr>
              <w:t>Enable Falcon Complete (</w:t>
            </w:r>
            <w:proofErr w:type="gramStart"/>
            <w:r w:rsidRPr="005F13FB">
              <w:rPr>
                <w:rFonts w:ascii="GT Walsheim Regular" w:hAnsi="GT Walsheim Regular"/>
                <w:sz w:val="24"/>
                <w:szCs w:val="24"/>
              </w:rPr>
              <w:t>24×7</w:t>
            </w:r>
            <w:proofErr w:type="gramEnd"/>
            <w:r w:rsidRPr="005F13FB">
              <w:rPr>
                <w:rFonts w:ascii="GT Walsheim Regular" w:hAnsi="GT Walsheim Regular"/>
                <w:sz w:val="24"/>
                <w:szCs w:val="24"/>
              </w:rPr>
              <w:t xml:space="preserve"> SOC)</w:t>
            </w:r>
          </w:p>
        </w:tc>
        <w:tc>
          <w:tcPr>
            <w:tcW w:w="2542" w:type="pct"/>
            <w:hideMark/>
          </w:tcPr>
          <w:p w14:paraId="2509096E" w14:textId="77777777" w:rsidR="0012562C" w:rsidRPr="004A51C2" w:rsidRDefault="005F13FB" w:rsidP="0012562C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  <w:r w:rsidRPr="005F13FB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5F13FB">
              <w:rPr>
                <w:rFonts w:ascii="GT Walsheim Regular" w:hAnsi="GT Walsheim Regular"/>
                <w:sz w:val="24"/>
                <w:szCs w:val="24"/>
              </w:rPr>
              <w:t xml:space="preserve"> Yes </w:t>
            </w:r>
          </w:p>
          <w:p w14:paraId="021CCB5F" w14:textId="18CDAA40" w:rsidR="005F13FB" w:rsidRPr="005F13FB" w:rsidRDefault="005F13FB" w:rsidP="0012562C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  <w:r w:rsidRPr="005F13FB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5F13FB">
              <w:rPr>
                <w:rFonts w:ascii="GT Walsheim Regular" w:hAnsi="GT Walsheim Regular"/>
                <w:sz w:val="24"/>
                <w:szCs w:val="24"/>
              </w:rPr>
              <w:t xml:space="preserve"> No</w:t>
            </w:r>
          </w:p>
        </w:tc>
      </w:tr>
      <w:tr w:rsidR="005F13FB" w:rsidRPr="004A51C2" w14:paraId="70DA1161" w14:textId="77777777" w:rsidTr="0012562C">
        <w:tc>
          <w:tcPr>
            <w:tcW w:w="2458" w:type="pct"/>
            <w:hideMark/>
          </w:tcPr>
          <w:p w14:paraId="53856ADC" w14:textId="77777777" w:rsidR="005F13FB" w:rsidRPr="005F13FB" w:rsidRDefault="005F13FB" w:rsidP="0012562C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  <w:r w:rsidRPr="005F13FB">
              <w:rPr>
                <w:rFonts w:ascii="GT Walsheim Regular" w:hAnsi="GT Walsheim Regular"/>
                <w:sz w:val="24"/>
                <w:szCs w:val="24"/>
              </w:rPr>
              <w:t>Primary SIEM</w:t>
            </w:r>
          </w:p>
        </w:tc>
        <w:tc>
          <w:tcPr>
            <w:tcW w:w="2542" w:type="pct"/>
            <w:hideMark/>
          </w:tcPr>
          <w:p w14:paraId="4500A9B9" w14:textId="77777777" w:rsidR="0012562C" w:rsidRPr="004A51C2" w:rsidRDefault="005F13FB" w:rsidP="0012562C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  <w:r w:rsidRPr="005F13FB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5F13FB">
              <w:rPr>
                <w:rFonts w:ascii="GT Walsheim Regular" w:hAnsi="GT Walsheim Regular"/>
                <w:sz w:val="24"/>
                <w:szCs w:val="24"/>
              </w:rPr>
              <w:t xml:space="preserve"> CrowdStrike LogScale </w:t>
            </w:r>
          </w:p>
          <w:p w14:paraId="406153D6" w14:textId="66BB92EE" w:rsidR="005F13FB" w:rsidRPr="005F13FB" w:rsidRDefault="005F13FB" w:rsidP="0012562C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  <w:r w:rsidRPr="005F13FB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5F13FB">
              <w:rPr>
                <w:rFonts w:ascii="GT Walsheim Regular" w:hAnsi="GT Walsheim Regular"/>
                <w:sz w:val="24"/>
                <w:szCs w:val="24"/>
              </w:rPr>
              <w:t xml:space="preserve"> Other</w:t>
            </w:r>
          </w:p>
        </w:tc>
      </w:tr>
    </w:tbl>
    <w:p w14:paraId="528986C3" w14:textId="76106E46" w:rsidR="005F13FB" w:rsidRPr="005F13FB" w:rsidRDefault="005F13FB" w:rsidP="005F13FB">
      <w:pPr>
        <w:spacing w:before="240" w:after="240" w:line="276" w:lineRule="auto"/>
        <w:rPr>
          <w:rFonts w:ascii="GT Walsheim Regular" w:hAnsi="GT Walsheim Regular"/>
          <w:b/>
          <w:bCs/>
          <w:sz w:val="28"/>
          <w:szCs w:val="28"/>
        </w:rPr>
      </w:pPr>
      <w:r w:rsidRPr="005F13FB">
        <w:rPr>
          <w:rFonts w:ascii="GT Walsheim Regular" w:hAnsi="GT Walsheim Regular"/>
          <w:b/>
          <w:bCs/>
          <w:sz w:val="28"/>
          <w:szCs w:val="28"/>
        </w:rPr>
        <w:t>6. Deployment Information</w:t>
      </w:r>
    </w:p>
    <w:tbl>
      <w:tblPr>
        <w:tblStyle w:val="TableGrid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9"/>
        <w:gridCol w:w="7111"/>
      </w:tblGrid>
      <w:tr w:rsidR="005F13FB" w:rsidRPr="005F13FB" w14:paraId="61A570BD" w14:textId="77777777" w:rsidTr="00640175">
        <w:tc>
          <w:tcPr>
            <w:tcW w:w="1708" w:type="pct"/>
            <w:hideMark/>
          </w:tcPr>
          <w:p w14:paraId="0103BD16" w14:textId="77777777" w:rsidR="005F13FB" w:rsidRPr="005F13FB" w:rsidRDefault="005F13FB" w:rsidP="00640175">
            <w:pPr>
              <w:spacing w:before="240" w:line="276" w:lineRule="auto"/>
              <w:rPr>
                <w:rFonts w:ascii="GT Walsheim Regular" w:hAnsi="GT Walsheim Regular"/>
                <w:b/>
                <w:bCs/>
                <w:sz w:val="24"/>
                <w:szCs w:val="24"/>
              </w:rPr>
            </w:pPr>
            <w:r w:rsidRPr="005F13FB">
              <w:rPr>
                <w:rFonts w:ascii="GT Walsheim Regular" w:hAnsi="GT Walsheim Regular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3292" w:type="pct"/>
            <w:hideMark/>
          </w:tcPr>
          <w:p w14:paraId="0779AB18" w14:textId="77777777" w:rsidR="005F13FB" w:rsidRPr="005F13FB" w:rsidRDefault="005F13FB" w:rsidP="00640175">
            <w:pPr>
              <w:spacing w:before="240" w:line="276" w:lineRule="auto"/>
              <w:rPr>
                <w:rFonts w:ascii="GT Walsheim Regular" w:hAnsi="GT Walsheim Regular"/>
                <w:b/>
                <w:bCs/>
                <w:sz w:val="24"/>
                <w:szCs w:val="24"/>
              </w:rPr>
            </w:pPr>
            <w:r w:rsidRPr="005F13FB">
              <w:rPr>
                <w:rFonts w:ascii="GT Walsheim Regular" w:hAnsi="GT Walsheim Regular"/>
                <w:b/>
                <w:bCs/>
                <w:sz w:val="24"/>
                <w:szCs w:val="24"/>
              </w:rPr>
              <w:t>Details</w:t>
            </w:r>
          </w:p>
        </w:tc>
      </w:tr>
      <w:tr w:rsidR="005F13FB" w:rsidRPr="005F13FB" w14:paraId="3FA3A0DD" w14:textId="77777777" w:rsidTr="00640175">
        <w:tc>
          <w:tcPr>
            <w:tcW w:w="1708" w:type="pct"/>
            <w:hideMark/>
          </w:tcPr>
          <w:p w14:paraId="22E2F0C5" w14:textId="77777777" w:rsidR="005F13FB" w:rsidRPr="005F13FB" w:rsidRDefault="005F13FB" w:rsidP="00640175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  <w:r w:rsidRPr="005F13FB">
              <w:rPr>
                <w:rFonts w:ascii="GT Walsheim Regular" w:hAnsi="GT Walsheim Regular"/>
                <w:sz w:val="24"/>
                <w:szCs w:val="24"/>
              </w:rPr>
              <w:t>Deployment Tool</w:t>
            </w:r>
          </w:p>
        </w:tc>
        <w:tc>
          <w:tcPr>
            <w:tcW w:w="3292" w:type="pct"/>
            <w:hideMark/>
          </w:tcPr>
          <w:p w14:paraId="3295E2CB" w14:textId="77777777" w:rsidR="00640175" w:rsidRPr="004A51C2" w:rsidRDefault="005F13FB" w:rsidP="00640175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  <w:r w:rsidRPr="005F13FB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5F13FB">
              <w:rPr>
                <w:rFonts w:ascii="GT Walsheim Regular" w:hAnsi="GT Walsheim Regular"/>
                <w:sz w:val="24"/>
                <w:szCs w:val="24"/>
              </w:rPr>
              <w:t xml:space="preserve"> Intune </w:t>
            </w:r>
          </w:p>
          <w:p w14:paraId="5F43A178" w14:textId="77777777" w:rsidR="00640175" w:rsidRPr="004A51C2" w:rsidRDefault="005F13FB" w:rsidP="00640175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  <w:r w:rsidRPr="005F13FB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5F13FB">
              <w:rPr>
                <w:rFonts w:ascii="GT Walsheim Regular" w:hAnsi="GT Walsheim Regular"/>
                <w:sz w:val="24"/>
                <w:szCs w:val="24"/>
              </w:rPr>
              <w:t xml:space="preserve"> SCCM </w:t>
            </w:r>
          </w:p>
          <w:p w14:paraId="773B7926" w14:textId="3B2A4270" w:rsidR="005F13FB" w:rsidRPr="005F13FB" w:rsidRDefault="005F13FB" w:rsidP="00640175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  <w:r w:rsidRPr="005F13FB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5F13FB">
              <w:rPr>
                <w:rFonts w:ascii="GT Walsheim Regular" w:hAnsi="GT Walsheim Regular"/>
                <w:sz w:val="24"/>
                <w:szCs w:val="24"/>
              </w:rPr>
              <w:t xml:space="preserve"> Other</w:t>
            </w:r>
          </w:p>
        </w:tc>
      </w:tr>
      <w:tr w:rsidR="005F13FB" w:rsidRPr="005F13FB" w14:paraId="0D53C7E8" w14:textId="77777777" w:rsidTr="00640175">
        <w:tc>
          <w:tcPr>
            <w:tcW w:w="1708" w:type="pct"/>
            <w:hideMark/>
          </w:tcPr>
          <w:p w14:paraId="035F1415" w14:textId="77777777" w:rsidR="005F13FB" w:rsidRPr="005F13FB" w:rsidRDefault="005F13FB" w:rsidP="00640175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  <w:r w:rsidRPr="005F13FB">
              <w:rPr>
                <w:rFonts w:ascii="GT Walsheim Regular" w:hAnsi="GT Walsheim Regular"/>
                <w:sz w:val="24"/>
                <w:szCs w:val="24"/>
              </w:rPr>
              <w:t>Legacy AV Removal Required</w:t>
            </w:r>
          </w:p>
        </w:tc>
        <w:tc>
          <w:tcPr>
            <w:tcW w:w="3292" w:type="pct"/>
            <w:hideMark/>
          </w:tcPr>
          <w:p w14:paraId="665A6AA7" w14:textId="77777777" w:rsidR="00640175" w:rsidRPr="004A51C2" w:rsidRDefault="005F13FB" w:rsidP="00640175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  <w:r w:rsidRPr="005F13FB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5F13FB">
              <w:rPr>
                <w:rFonts w:ascii="GT Walsheim Regular" w:hAnsi="GT Walsheim Regular"/>
                <w:sz w:val="24"/>
                <w:szCs w:val="24"/>
              </w:rPr>
              <w:t xml:space="preserve"> Yes </w:t>
            </w:r>
          </w:p>
          <w:p w14:paraId="71921C47" w14:textId="4096702E" w:rsidR="005F13FB" w:rsidRPr="005F13FB" w:rsidRDefault="005F13FB" w:rsidP="00640175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  <w:r w:rsidRPr="005F13FB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5F13FB">
              <w:rPr>
                <w:rFonts w:ascii="GT Walsheim Regular" w:hAnsi="GT Walsheim Regular"/>
                <w:sz w:val="24"/>
                <w:szCs w:val="24"/>
              </w:rPr>
              <w:t xml:space="preserve"> No</w:t>
            </w:r>
          </w:p>
        </w:tc>
      </w:tr>
    </w:tbl>
    <w:p w14:paraId="51C152C4" w14:textId="77777777" w:rsidR="005F13FB" w:rsidRPr="005F13FB" w:rsidRDefault="005F13FB" w:rsidP="005F13FB">
      <w:pPr>
        <w:spacing w:before="240" w:after="240" w:line="276" w:lineRule="auto"/>
        <w:rPr>
          <w:rFonts w:ascii="GT Walsheim Regular" w:hAnsi="GT Walsheim Regular"/>
          <w:b/>
          <w:bCs/>
          <w:sz w:val="28"/>
          <w:szCs w:val="28"/>
        </w:rPr>
      </w:pPr>
      <w:r w:rsidRPr="005F13FB">
        <w:rPr>
          <w:rFonts w:ascii="GT Walsheim Regular" w:hAnsi="GT Walsheim Regular"/>
          <w:b/>
          <w:bCs/>
          <w:sz w:val="28"/>
          <w:szCs w:val="28"/>
        </w:rPr>
        <w:t>7. Timeline</w:t>
      </w:r>
    </w:p>
    <w:tbl>
      <w:tblPr>
        <w:tblStyle w:val="TableGrid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9"/>
        <w:gridCol w:w="7741"/>
      </w:tblGrid>
      <w:tr w:rsidR="005F13FB" w:rsidRPr="005F13FB" w14:paraId="5A81658D" w14:textId="77777777" w:rsidTr="00F7600A">
        <w:tc>
          <w:tcPr>
            <w:tcW w:w="1416" w:type="pct"/>
            <w:hideMark/>
          </w:tcPr>
          <w:p w14:paraId="00911794" w14:textId="77777777" w:rsidR="005F13FB" w:rsidRPr="005F13FB" w:rsidRDefault="005F13FB" w:rsidP="00640175">
            <w:pPr>
              <w:spacing w:before="240" w:line="276" w:lineRule="auto"/>
              <w:rPr>
                <w:rFonts w:ascii="GT Walsheim Regular" w:hAnsi="GT Walsheim Regular"/>
                <w:b/>
                <w:bCs/>
                <w:sz w:val="24"/>
                <w:szCs w:val="24"/>
              </w:rPr>
            </w:pPr>
            <w:r w:rsidRPr="005F13FB">
              <w:rPr>
                <w:rFonts w:ascii="GT Walsheim Regular" w:hAnsi="GT Walsheim Regular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3584" w:type="pct"/>
            <w:hideMark/>
          </w:tcPr>
          <w:p w14:paraId="59422B3B" w14:textId="77777777" w:rsidR="005F13FB" w:rsidRPr="005F13FB" w:rsidRDefault="005F13FB" w:rsidP="00640175">
            <w:pPr>
              <w:spacing w:before="240" w:line="276" w:lineRule="auto"/>
              <w:rPr>
                <w:rFonts w:ascii="GT Walsheim Regular" w:hAnsi="GT Walsheim Regular"/>
                <w:b/>
                <w:bCs/>
                <w:sz w:val="24"/>
                <w:szCs w:val="24"/>
              </w:rPr>
            </w:pPr>
            <w:r w:rsidRPr="005F13FB">
              <w:rPr>
                <w:rFonts w:ascii="GT Walsheim Regular" w:hAnsi="GT Walsheim Regular"/>
                <w:b/>
                <w:bCs/>
                <w:sz w:val="24"/>
                <w:szCs w:val="24"/>
              </w:rPr>
              <w:t>Details</w:t>
            </w:r>
          </w:p>
        </w:tc>
      </w:tr>
      <w:tr w:rsidR="005F13FB" w:rsidRPr="004A51C2" w14:paraId="23DABFD4" w14:textId="77777777" w:rsidTr="00F7600A">
        <w:tc>
          <w:tcPr>
            <w:tcW w:w="1416" w:type="pct"/>
            <w:hideMark/>
          </w:tcPr>
          <w:p w14:paraId="3121C5D7" w14:textId="77777777" w:rsidR="005F13FB" w:rsidRPr="005F13FB" w:rsidRDefault="005F13FB" w:rsidP="00640175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  <w:r w:rsidRPr="005F13FB">
              <w:rPr>
                <w:rFonts w:ascii="GT Walsheim Regular" w:hAnsi="GT Walsheim Regular"/>
                <w:sz w:val="24"/>
                <w:szCs w:val="24"/>
              </w:rPr>
              <w:t>Requested Start Date</w:t>
            </w:r>
          </w:p>
        </w:tc>
        <w:tc>
          <w:tcPr>
            <w:tcW w:w="3584" w:type="pct"/>
            <w:tcBorders>
              <w:bottom w:val="single" w:sz="4" w:space="0" w:color="auto"/>
            </w:tcBorders>
            <w:hideMark/>
          </w:tcPr>
          <w:p w14:paraId="77AF86FE" w14:textId="77777777" w:rsidR="005F13FB" w:rsidRPr="005F13FB" w:rsidRDefault="005F13FB" w:rsidP="00640175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</w:p>
        </w:tc>
      </w:tr>
      <w:tr w:rsidR="005F13FB" w:rsidRPr="004A51C2" w14:paraId="4E745186" w14:textId="77777777" w:rsidTr="00F7600A">
        <w:tc>
          <w:tcPr>
            <w:tcW w:w="1416" w:type="pct"/>
            <w:hideMark/>
          </w:tcPr>
          <w:p w14:paraId="19FDDDBE" w14:textId="77777777" w:rsidR="005F13FB" w:rsidRPr="005F13FB" w:rsidRDefault="005F13FB" w:rsidP="00640175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  <w:r w:rsidRPr="005F13FB">
              <w:rPr>
                <w:rFonts w:ascii="GT Walsheim Regular" w:hAnsi="GT Walsheim Regular"/>
                <w:sz w:val="24"/>
                <w:szCs w:val="24"/>
              </w:rPr>
              <w:t>Target Go-Live Date</w:t>
            </w:r>
          </w:p>
        </w:tc>
        <w:tc>
          <w:tcPr>
            <w:tcW w:w="3584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B307E91" w14:textId="77777777" w:rsidR="005F13FB" w:rsidRPr="005F13FB" w:rsidRDefault="005F13FB" w:rsidP="00640175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</w:p>
        </w:tc>
      </w:tr>
    </w:tbl>
    <w:p w14:paraId="417D6FA3" w14:textId="77777777" w:rsidR="005F13FB" w:rsidRPr="005F13FB" w:rsidRDefault="005F13FB" w:rsidP="003B6382">
      <w:pPr>
        <w:spacing w:before="240" w:line="276" w:lineRule="auto"/>
        <w:rPr>
          <w:rFonts w:ascii="GT Walsheim Regular" w:hAnsi="GT Walsheim Regular"/>
          <w:b/>
          <w:bCs/>
          <w:sz w:val="28"/>
          <w:szCs w:val="28"/>
        </w:rPr>
      </w:pPr>
      <w:r w:rsidRPr="005F13FB">
        <w:rPr>
          <w:rFonts w:ascii="GT Walsheim Regular" w:hAnsi="GT Walsheim Regular"/>
          <w:b/>
          <w:bCs/>
          <w:sz w:val="28"/>
          <w:szCs w:val="28"/>
        </w:rPr>
        <w:t>8. Notes (Optional)</w:t>
      </w:r>
    </w:p>
    <w:p w14:paraId="043087DA" w14:textId="77777777" w:rsidR="005F13FB" w:rsidRDefault="005F13FB" w:rsidP="003B6382">
      <w:pPr>
        <w:spacing w:line="276" w:lineRule="auto"/>
        <w:rPr>
          <w:rFonts w:ascii="GT Walsheim Regular" w:hAnsi="GT Walsheim Regular"/>
          <w:sz w:val="24"/>
          <w:szCs w:val="24"/>
        </w:rPr>
      </w:pPr>
      <w:r w:rsidRPr="005F13FB">
        <w:rPr>
          <w:rFonts w:ascii="GT Walsheim Regular" w:hAnsi="GT Walsheim Regular"/>
          <w:sz w:val="24"/>
          <w:szCs w:val="24"/>
        </w:rPr>
        <w:t>[Provide any additional details, constraints, or special requirements]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4C2451" w14:paraId="7D4A8EB6" w14:textId="77777777" w:rsidTr="004C2451">
        <w:tc>
          <w:tcPr>
            <w:tcW w:w="10790" w:type="dxa"/>
            <w:tcBorders>
              <w:bottom w:val="single" w:sz="4" w:space="0" w:color="auto"/>
            </w:tcBorders>
          </w:tcPr>
          <w:p w14:paraId="360F1FFA" w14:textId="77777777" w:rsidR="004C2451" w:rsidRDefault="004C2451" w:rsidP="004C2451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</w:p>
        </w:tc>
      </w:tr>
      <w:tr w:rsidR="004C2451" w14:paraId="4E55F4C8" w14:textId="77777777" w:rsidTr="00894AB9">
        <w:tc>
          <w:tcPr>
            <w:tcW w:w="10790" w:type="dxa"/>
            <w:tcBorders>
              <w:top w:val="single" w:sz="4" w:space="0" w:color="auto"/>
              <w:bottom w:val="single" w:sz="4" w:space="0" w:color="auto"/>
            </w:tcBorders>
          </w:tcPr>
          <w:p w14:paraId="3051D49A" w14:textId="77777777" w:rsidR="004C2451" w:rsidRDefault="004C2451" w:rsidP="004C2451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</w:p>
        </w:tc>
      </w:tr>
      <w:tr w:rsidR="00894AB9" w14:paraId="3A84B070" w14:textId="77777777" w:rsidTr="004C2451">
        <w:tc>
          <w:tcPr>
            <w:tcW w:w="10790" w:type="dxa"/>
            <w:tcBorders>
              <w:top w:val="single" w:sz="4" w:space="0" w:color="auto"/>
            </w:tcBorders>
          </w:tcPr>
          <w:p w14:paraId="766FCFD2" w14:textId="77777777" w:rsidR="00894AB9" w:rsidRDefault="00894AB9" w:rsidP="004C2451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</w:p>
        </w:tc>
      </w:tr>
    </w:tbl>
    <w:p w14:paraId="273B88C5" w14:textId="77777777" w:rsidR="004C2451" w:rsidRPr="005F13FB" w:rsidRDefault="004C2451" w:rsidP="005F13FB">
      <w:pPr>
        <w:spacing w:before="240" w:after="240" w:line="276" w:lineRule="auto"/>
        <w:rPr>
          <w:rFonts w:ascii="GT Walsheim Regular" w:hAnsi="GT Walsheim Regular"/>
          <w:sz w:val="24"/>
          <w:szCs w:val="24"/>
        </w:rPr>
      </w:pPr>
    </w:p>
    <w:p w14:paraId="0B555470" w14:textId="77777777" w:rsidR="005F13FB" w:rsidRPr="005F13FB" w:rsidRDefault="005F13FB" w:rsidP="005F13FB">
      <w:pPr>
        <w:spacing w:before="240" w:after="240" w:line="276" w:lineRule="auto"/>
        <w:rPr>
          <w:rFonts w:ascii="GT Walsheim Regular" w:hAnsi="GT Walsheim Regular"/>
          <w:b/>
          <w:bCs/>
          <w:sz w:val="28"/>
          <w:szCs w:val="28"/>
        </w:rPr>
      </w:pPr>
      <w:r w:rsidRPr="005F13FB">
        <w:rPr>
          <w:rFonts w:ascii="GT Walsheim Regular" w:hAnsi="GT Walsheim Regular"/>
          <w:b/>
          <w:bCs/>
          <w:sz w:val="28"/>
          <w:szCs w:val="28"/>
        </w:rPr>
        <w:t>9. Customer Approval</w:t>
      </w:r>
    </w:p>
    <w:tbl>
      <w:tblPr>
        <w:tblStyle w:val="TableGrid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6"/>
        <w:gridCol w:w="8824"/>
      </w:tblGrid>
      <w:tr w:rsidR="005F13FB" w:rsidRPr="005F13FB" w14:paraId="79EF59B2" w14:textId="77777777" w:rsidTr="00F7600A">
        <w:tc>
          <w:tcPr>
            <w:tcW w:w="915" w:type="pct"/>
            <w:hideMark/>
          </w:tcPr>
          <w:p w14:paraId="63950C99" w14:textId="77777777" w:rsidR="005F13FB" w:rsidRPr="005F13FB" w:rsidRDefault="005F13FB" w:rsidP="00F7600A">
            <w:pPr>
              <w:spacing w:before="240" w:line="276" w:lineRule="auto"/>
              <w:rPr>
                <w:rFonts w:ascii="GT Walsheim Regular" w:hAnsi="GT Walsheim Regular"/>
                <w:b/>
                <w:bCs/>
                <w:sz w:val="24"/>
                <w:szCs w:val="24"/>
              </w:rPr>
            </w:pPr>
            <w:r w:rsidRPr="005F13FB">
              <w:rPr>
                <w:rFonts w:ascii="GT Walsheim Regular" w:hAnsi="GT Walsheim Regular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4085" w:type="pct"/>
            <w:hideMark/>
          </w:tcPr>
          <w:p w14:paraId="68114776" w14:textId="77777777" w:rsidR="005F13FB" w:rsidRPr="005F13FB" w:rsidRDefault="005F13FB" w:rsidP="00F7600A">
            <w:pPr>
              <w:spacing w:before="240" w:line="276" w:lineRule="auto"/>
              <w:rPr>
                <w:rFonts w:ascii="GT Walsheim Regular" w:hAnsi="GT Walsheim Regular"/>
                <w:b/>
                <w:bCs/>
                <w:sz w:val="24"/>
                <w:szCs w:val="24"/>
              </w:rPr>
            </w:pPr>
            <w:r w:rsidRPr="005F13FB">
              <w:rPr>
                <w:rFonts w:ascii="GT Walsheim Regular" w:hAnsi="GT Walsheim Regular"/>
                <w:b/>
                <w:bCs/>
                <w:sz w:val="24"/>
                <w:szCs w:val="24"/>
              </w:rPr>
              <w:t>Details</w:t>
            </w:r>
          </w:p>
        </w:tc>
      </w:tr>
      <w:tr w:rsidR="005F13FB" w:rsidRPr="004A51C2" w14:paraId="334D162D" w14:textId="77777777" w:rsidTr="00F7600A">
        <w:tc>
          <w:tcPr>
            <w:tcW w:w="915" w:type="pct"/>
            <w:hideMark/>
          </w:tcPr>
          <w:p w14:paraId="6E510E14" w14:textId="77777777" w:rsidR="005F13FB" w:rsidRPr="005F13FB" w:rsidRDefault="005F13FB" w:rsidP="00F7600A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  <w:r w:rsidRPr="005F13FB">
              <w:rPr>
                <w:rFonts w:ascii="GT Walsheim Regular" w:hAnsi="GT Walsheim Regular"/>
                <w:sz w:val="24"/>
                <w:szCs w:val="24"/>
              </w:rPr>
              <w:t>Name / Role</w:t>
            </w:r>
          </w:p>
        </w:tc>
        <w:tc>
          <w:tcPr>
            <w:tcW w:w="4085" w:type="pct"/>
            <w:tcBorders>
              <w:bottom w:val="single" w:sz="4" w:space="0" w:color="auto"/>
            </w:tcBorders>
            <w:hideMark/>
          </w:tcPr>
          <w:p w14:paraId="3695FE64" w14:textId="77777777" w:rsidR="005F13FB" w:rsidRPr="005F13FB" w:rsidRDefault="005F13FB" w:rsidP="00F7600A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</w:p>
        </w:tc>
      </w:tr>
      <w:tr w:rsidR="005F13FB" w:rsidRPr="004A51C2" w14:paraId="48485038" w14:textId="77777777" w:rsidTr="00F7600A">
        <w:tc>
          <w:tcPr>
            <w:tcW w:w="915" w:type="pct"/>
            <w:hideMark/>
          </w:tcPr>
          <w:p w14:paraId="2F5879A4" w14:textId="77777777" w:rsidR="005F13FB" w:rsidRPr="005F13FB" w:rsidRDefault="005F13FB" w:rsidP="00F7600A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  <w:r w:rsidRPr="005F13FB">
              <w:rPr>
                <w:rFonts w:ascii="GT Walsheim Regular" w:hAnsi="GT Walsheim Regular"/>
                <w:sz w:val="24"/>
                <w:szCs w:val="24"/>
              </w:rPr>
              <w:t>Signature</w:t>
            </w:r>
          </w:p>
        </w:tc>
        <w:tc>
          <w:tcPr>
            <w:tcW w:w="4085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03F5261" w14:textId="77777777" w:rsidR="005F13FB" w:rsidRPr="005F13FB" w:rsidRDefault="005F13FB" w:rsidP="00F7600A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</w:p>
        </w:tc>
      </w:tr>
      <w:tr w:rsidR="005F13FB" w:rsidRPr="004A51C2" w14:paraId="4518AC17" w14:textId="77777777" w:rsidTr="00F7600A">
        <w:tc>
          <w:tcPr>
            <w:tcW w:w="915" w:type="pct"/>
            <w:hideMark/>
          </w:tcPr>
          <w:p w14:paraId="193A4D49" w14:textId="77777777" w:rsidR="005F13FB" w:rsidRPr="005F13FB" w:rsidRDefault="005F13FB" w:rsidP="00F7600A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  <w:r w:rsidRPr="005F13FB">
              <w:rPr>
                <w:rFonts w:ascii="GT Walsheim Regular" w:hAnsi="GT Walsheim Regular"/>
                <w:sz w:val="24"/>
                <w:szCs w:val="24"/>
              </w:rPr>
              <w:t>Date</w:t>
            </w:r>
          </w:p>
        </w:tc>
        <w:tc>
          <w:tcPr>
            <w:tcW w:w="4085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CB3B44C" w14:textId="77777777" w:rsidR="005F13FB" w:rsidRPr="005F13FB" w:rsidRDefault="005F13FB" w:rsidP="00F7600A">
            <w:pPr>
              <w:spacing w:before="240" w:line="276" w:lineRule="auto"/>
              <w:rPr>
                <w:rFonts w:ascii="GT Walsheim Regular" w:hAnsi="GT Walsheim Regular"/>
                <w:sz w:val="24"/>
                <w:szCs w:val="24"/>
              </w:rPr>
            </w:pPr>
          </w:p>
        </w:tc>
      </w:tr>
    </w:tbl>
    <w:p w14:paraId="5E8EB829" w14:textId="57B16E1E" w:rsidR="005F13FB" w:rsidRPr="005F13FB" w:rsidRDefault="005F13FB" w:rsidP="005F13FB">
      <w:pPr>
        <w:spacing w:before="240" w:after="240" w:line="276" w:lineRule="auto"/>
        <w:rPr>
          <w:rFonts w:ascii="GT Walsheim Regular" w:hAnsi="GT Walsheim Regular"/>
          <w:sz w:val="24"/>
          <w:szCs w:val="24"/>
        </w:rPr>
      </w:pPr>
    </w:p>
    <w:p w14:paraId="243BD383" w14:textId="77777777" w:rsidR="005F13FB" w:rsidRPr="005F13FB" w:rsidRDefault="005F13FB" w:rsidP="005F13FB">
      <w:pPr>
        <w:spacing w:before="240" w:after="240" w:line="276" w:lineRule="auto"/>
        <w:rPr>
          <w:rFonts w:ascii="GT Walsheim Regular" w:hAnsi="GT Walsheim Regular"/>
          <w:b/>
          <w:bCs/>
          <w:sz w:val="28"/>
          <w:szCs w:val="28"/>
        </w:rPr>
      </w:pPr>
      <w:r w:rsidRPr="005F13FB">
        <w:rPr>
          <w:rFonts w:ascii="GT Walsheim Regular" w:hAnsi="GT Walsheim Regular"/>
          <w:b/>
          <w:bCs/>
          <w:sz w:val="28"/>
          <w:szCs w:val="28"/>
        </w:rPr>
        <w:t>Submission Summary</w:t>
      </w:r>
    </w:p>
    <w:p w14:paraId="262E2188" w14:textId="77777777" w:rsidR="005F13FB" w:rsidRPr="005F13FB" w:rsidRDefault="005F13FB" w:rsidP="005F13FB">
      <w:pPr>
        <w:spacing w:before="240" w:after="240" w:line="276" w:lineRule="auto"/>
        <w:rPr>
          <w:rFonts w:ascii="GT Walsheim Regular" w:hAnsi="GT Walsheim Regular"/>
          <w:sz w:val="24"/>
          <w:szCs w:val="24"/>
        </w:rPr>
      </w:pPr>
      <w:r w:rsidRPr="005F13FB">
        <w:rPr>
          <w:rFonts w:ascii="GT Walsheim Regular" w:hAnsi="GT Walsheim Regular"/>
          <w:sz w:val="24"/>
          <w:szCs w:val="24"/>
        </w:rPr>
        <w:t>Request to provision CrowdStrike Parent CID and Child CID structure with Falcon Flight Control and optional Falcon Complete services, including deployment and SIEM integration configuration.</w:t>
      </w:r>
    </w:p>
    <w:sectPr w:rsidR="005F13FB" w:rsidRPr="005F13FB" w:rsidSect="005F13FB">
      <w:footerReference w:type="default" r:id="rId14"/>
      <w:pgSz w:w="12240" w:h="15840"/>
      <w:pgMar w:top="720" w:right="720" w:bottom="720" w:left="720" w:header="288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6C11F" w14:textId="77777777" w:rsidR="00C82A94" w:rsidRDefault="00C82A94" w:rsidP="00C07B86">
      <w:r>
        <w:separator/>
      </w:r>
    </w:p>
  </w:endnote>
  <w:endnote w:type="continuationSeparator" w:id="0">
    <w:p w14:paraId="12B056E5" w14:textId="77777777" w:rsidR="00C82A94" w:rsidRDefault="00C82A94" w:rsidP="00C07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T Walsheim Regular">
    <w:panose1 w:val="02000503030000020003"/>
    <w:charset w:val="00"/>
    <w:family w:val="modern"/>
    <w:notTrueType/>
    <w:pitch w:val="variable"/>
    <w:sig w:usb0="A00000AF" w:usb1="5000206B" w:usb2="00000000" w:usb3="00000000" w:csb0="0000009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T Walsheim Light">
    <w:altName w:val="Calibri"/>
    <w:panose1 w:val="02000503030000020003"/>
    <w:charset w:val="00"/>
    <w:family w:val="modern"/>
    <w:notTrueType/>
    <w:pitch w:val="variable"/>
    <w:sig w:usb0="A00000AF" w:usb1="5000206B" w:usb2="00000000" w:usb3="00000000" w:csb0="00000093" w:csb1="00000000"/>
  </w:font>
  <w:font w:name="GT Walsheim Black">
    <w:panose1 w:val="02000503040000020004"/>
    <w:charset w:val="00"/>
    <w:family w:val="modern"/>
    <w:notTrueType/>
    <w:pitch w:val="variable"/>
    <w:sig w:usb0="A00000AF" w:usb1="5000206B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0A506" w14:textId="441EB382" w:rsidR="00715410" w:rsidRDefault="00AB0EC4" w:rsidP="005F13FB">
    <w:pPr>
      <w:pStyle w:val="Footer"/>
      <w:jc w:val="right"/>
    </w:pP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51C46" w14:textId="613B3DF5" w:rsidR="00AB0EC4" w:rsidRDefault="00AB0EC4" w:rsidP="005F13FB">
    <w:pPr>
      <w:pStyle w:val="Footer"/>
      <w:jc w:val="right"/>
    </w:pP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17D25" w14:textId="77777777" w:rsidR="00C82A94" w:rsidRDefault="00C82A94" w:rsidP="00C07B86">
      <w:r>
        <w:separator/>
      </w:r>
    </w:p>
  </w:footnote>
  <w:footnote w:type="continuationSeparator" w:id="0">
    <w:p w14:paraId="5D0172DC" w14:textId="77777777" w:rsidR="00C82A94" w:rsidRDefault="00C82A94" w:rsidP="00C07B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F5468" w14:textId="0A5C3400" w:rsidR="004217D0" w:rsidRDefault="004217D0" w:rsidP="004217D0">
    <w:pPr>
      <w:pStyle w:val="Header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E43A591" wp14:editId="45459B8B">
          <wp:simplePos x="0" y="0"/>
          <wp:positionH relativeFrom="column">
            <wp:posOffset>5610518</wp:posOffset>
          </wp:positionH>
          <wp:positionV relativeFrom="paragraph">
            <wp:posOffset>-86995</wp:posOffset>
          </wp:positionV>
          <wp:extent cx="1554480" cy="292608"/>
          <wp:effectExtent l="0" t="0" r="0" b="0"/>
          <wp:wrapNone/>
          <wp:docPr id="1866653689" name="Picture 18666536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27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54480" cy="2926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59BB"/>
    <w:multiLevelType w:val="multilevel"/>
    <w:tmpl w:val="3298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40B1C"/>
    <w:multiLevelType w:val="hybridMultilevel"/>
    <w:tmpl w:val="C41843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934A52"/>
    <w:multiLevelType w:val="hybridMultilevel"/>
    <w:tmpl w:val="C9A664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E816B53"/>
    <w:multiLevelType w:val="multilevel"/>
    <w:tmpl w:val="4102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D6144"/>
    <w:multiLevelType w:val="multilevel"/>
    <w:tmpl w:val="88CC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95CF4"/>
    <w:multiLevelType w:val="multilevel"/>
    <w:tmpl w:val="AE80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793DA0"/>
    <w:multiLevelType w:val="multilevel"/>
    <w:tmpl w:val="ACF6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3F6910"/>
    <w:multiLevelType w:val="hybridMultilevel"/>
    <w:tmpl w:val="B4BC12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3ED1824"/>
    <w:multiLevelType w:val="multilevel"/>
    <w:tmpl w:val="A104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884625"/>
    <w:multiLevelType w:val="hybridMultilevel"/>
    <w:tmpl w:val="7564D9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20591864">
    <w:abstractNumId w:val="1"/>
  </w:num>
  <w:num w:numId="2" w16cid:durableId="1492404456">
    <w:abstractNumId w:val="2"/>
  </w:num>
  <w:num w:numId="3" w16cid:durableId="1587492996">
    <w:abstractNumId w:val="7"/>
  </w:num>
  <w:num w:numId="4" w16cid:durableId="1834905480">
    <w:abstractNumId w:val="9"/>
  </w:num>
  <w:num w:numId="5" w16cid:durableId="1961834456">
    <w:abstractNumId w:val="3"/>
  </w:num>
  <w:num w:numId="6" w16cid:durableId="1579942330">
    <w:abstractNumId w:val="6"/>
  </w:num>
  <w:num w:numId="7" w16cid:durableId="1772698884">
    <w:abstractNumId w:val="4"/>
  </w:num>
  <w:num w:numId="8" w16cid:durableId="1972862123">
    <w:abstractNumId w:val="0"/>
  </w:num>
  <w:num w:numId="9" w16cid:durableId="1019236392">
    <w:abstractNumId w:val="8"/>
  </w:num>
  <w:num w:numId="10" w16cid:durableId="1891843245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attachedTemplate r:id="rId1"/>
  <w:defaultTabStop w:val="576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946"/>
    <w:rsid w:val="00003DA3"/>
    <w:rsid w:val="0000790E"/>
    <w:rsid w:val="00007BA2"/>
    <w:rsid w:val="000135CA"/>
    <w:rsid w:val="0002102C"/>
    <w:rsid w:val="000213FE"/>
    <w:rsid w:val="00021F32"/>
    <w:rsid w:val="00031D53"/>
    <w:rsid w:val="00042026"/>
    <w:rsid w:val="000434C2"/>
    <w:rsid w:val="00060A29"/>
    <w:rsid w:val="00077D8F"/>
    <w:rsid w:val="000812B3"/>
    <w:rsid w:val="00095549"/>
    <w:rsid w:val="00097AC4"/>
    <w:rsid w:val="000A40D5"/>
    <w:rsid w:val="000C24F4"/>
    <w:rsid w:val="000C4761"/>
    <w:rsid w:val="000C797A"/>
    <w:rsid w:val="000D28BF"/>
    <w:rsid w:val="000D2954"/>
    <w:rsid w:val="000E18E8"/>
    <w:rsid w:val="000F10B9"/>
    <w:rsid w:val="000F374C"/>
    <w:rsid w:val="000F66ED"/>
    <w:rsid w:val="0010331A"/>
    <w:rsid w:val="00103573"/>
    <w:rsid w:val="001135C8"/>
    <w:rsid w:val="00115119"/>
    <w:rsid w:val="00117754"/>
    <w:rsid w:val="0012562C"/>
    <w:rsid w:val="0012656E"/>
    <w:rsid w:val="0013027C"/>
    <w:rsid w:val="00132523"/>
    <w:rsid w:val="00143EEB"/>
    <w:rsid w:val="001535F6"/>
    <w:rsid w:val="00166A2F"/>
    <w:rsid w:val="001717BC"/>
    <w:rsid w:val="00173103"/>
    <w:rsid w:val="0017602F"/>
    <w:rsid w:val="00176B83"/>
    <w:rsid w:val="00182DBD"/>
    <w:rsid w:val="00186C5D"/>
    <w:rsid w:val="00186F22"/>
    <w:rsid w:val="001879E7"/>
    <w:rsid w:val="001927CA"/>
    <w:rsid w:val="00194400"/>
    <w:rsid w:val="00194D33"/>
    <w:rsid w:val="001A40D6"/>
    <w:rsid w:val="001A5649"/>
    <w:rsid w:val="001B03A8"/>
    <w:rsid w:val="001B2914"/>
    <w:rsid w:val="001B376C"/>
    <w:rsid w:val="001B7203"/>
    <w:rsid w:val="001E0CDE"/>
    <w:rsid w:val="001F3DB2"/>
    <w:rsid w:val="00200482"/>
    <w:rsid w:val="002079A8"/>
    <w:rsid w:val="00217F02"/>
    <w:rsid w:val="002214F0"/>
    <w:rsid w:val="00223AD4"/>
    <w:rsid w:val="00233B24"/>
    <w:rsid w:val="00240AB0"/>
    <w:rsid w:val="00241623"/>
    <w:rsid w:val="00242277"/>
    <w:rsid w:val="002460C2"/>
    <w:rsid w:val="00247637"/>
    <w:rsid w:val="002564EB"/>
    <w:rsid w:val="00257424"/>
    <w:rsid w:val="00266B21"/>
    <w:rsid w:val="002718ED"/>
    <w:rsid w:val="002758A6"/>
    <w:rsid w:val="002908BF"/>
    <w:rsid w:val="0029400F"/>
    <w:rsid w:val="002974DB"/>
    <w:rsid w:val="002A0319"/>
    <w:rsid w:val="002A38D1"/>
    <w:rsid w:val="002A3E74"/>
    <w:rsid w:val="002A4076"/>
    <w:rsid w:val="002C69DB"/>
    <w:rsid w:val="002D364C"/>
    <w:rsid w:val="002D6017"/>
    <w:rsid w:val="002E047A"/>
    <w:rsid w:val="002E061B"/>
    <w:rsid w:val="002E166B"/>
    <w:rsid w:val="002E20E9"/>
    <w:rsid w:val="002E5DEB"/>
    <w:rsid w:val="002E799D"/>
    <w:rsid w:val="002F2963"/>
    <w:rsid w:val="002F3A6C"/>
    <w:rsid w:val="002F69C1"/>
    <w:rsid w:val="0030601C"/>
    <w:rsid w:val="003073AE"/>
    <w:rsid w:val="00307837"/>
    <w:rsid w:val="00310FD2"/>
    <w:rsid w:val="00313F1A"/>
    <w:rsid w:val="00315F98"/>
    <w:rsid w:val="00342779"/>
    <w:rsid w:val="00347F10"/>
    <w:rsid w:val="00351915"/>
    <w:rsid w:val="00353220"/>
    <w:rsid w:val="003536B7"/>
    <w:rsid w:val="00354E90"/>
    <w:rsid w:val="00354F4B"/>
    <w:rsid w:val="00365E3F"/>
    <w:rsid w:val="003706CA"/>
    <w:rsid w:val="00374945"/>
    <w:rsid w:val="0037586C"/>
    <w:rsid w:val="0037688C"/>
    <w:rsid w:val="003815AB"/>
    <w:rsid w:val="00381E78"/>
    <w:rsid w:val="003911A3"/>
    <w:rsid w:val="00393097"/>
    <w:rsid w:val="003932A4"/>
    <w:rsid w:val="0039413E"/>
    <w:rsid w:val="00397D8D"/>
    <w:rsid w:val="003A0B3E"/>
    <w:rsid w:val="003A11DE"/>
    <w:rsid w:val="003A42E3"/>
    <w:rsid w:val="003A6AE6"/>
    <w:rsid w:val="003B62F6"/>
    <w:rsid w:val="003B6382"/>
    <w:rsid w:val="003B74EC"/>
    <w:rsid w:val="003C2448"/>
    <w:rsid w:val="003C25A1"/>
    <w:rsid w:val="003C4C44"/>
    <w:rsid w:val="003D5F9B"/>
    <w:rsid w:val="003E1738"/>
    <w:rsid w:val="003F5230"/>
    <w:rsid w:val="003F6AC1"/>
    <w:rsid w:val="00414A85"/>
    <w:rsid w:val="004217D0"/>
    <w:rsid w:val="00430FE2"/>
    <w:rsid w:val="00432849"/>
    <w:rsid w:val="004363CB"/>
    <w:rsid w:val="00437B2E"/>
    <w:rsid w:val="00440AB5"/>
    <w:rsid w:val="00440CDF"/>
    <w:rsid w:val="004466AF"/>
    <w:rsid w:val="0045284F"/>
    <w:rsid w:val="0047568E"/>
    <w:rsid w:val="00476500"/>
    <w:rsid w:val="00482168"/>
    <w:rsid w:val="00482A6C"/>
    <w:rsid w:val="00482F74"/>
    <w:rsid w:val="00485930"/>
    <w:rsid w:val="004917F4"/>
    <w:rsid w:val="0049488C"/>
    <w:rsid w:val="004A0DD1"/>
    <w:rsid w:val="004A31AB"/>
    <w:rsid w:val="004A51C2"/>
    <w:rsid w:val="004B0BA1"/>
    <w:rsid w:val="004B4855"/>
    <w:rsid w:val="004B664A"/>
    <w:rsid w:val="004C2451"/>
    <w:rsid w:val="004C3359"/>
    <w:rsid w:val="004C3494"/>
    <w:rsid w:val="004C3D4C"/>
    <w:rsid w:val="004C4142"/>
    <w:rsid w:val="004C4CFF"/>
    <w:rsid w:val="004D0439"/>
    <w:rsid w:val="004D0B59"/>
    <w:rsid w:val="004D0D6C"/>
    <w:rsid w:val="004D718D"/>
    <w:rsid w:val="004E4A52"/>
    <w:rsid w:val="004E5B8A"/>
    <w:rsid w:val="004F02C1"/>
    <w:rsid w:val="004F2B8E"/>
    <w:rsid w:val="004F6518"/>
    <w:rsid w:val="00513DFF"/>
    <w:rsid w:val="00513F4F"/>
    <w:rsid w:val="005347AE"/>
    <w:rsid w:val="00547053"/>
    <w:rsid w:val="005474C0"/>
    <w:rsid w:val="00551E3A"/>
    <w:rsid w:val="00553018"/>
    <w:rsid w:val="00555FDE"/>
    <w:rsid w:val="00560128"/>
    <w:rsid w:val="00561B12"/>
    <w:rsid w:val="005625BD"/>
    <w:rsid w:val="005854E2"/>
    <w:rsid w:val="00596D78"/>
    <w:rsid w:val="00597400"/>
    <w:rsid w:val="005A743C"/>
    <w:rsid w:val="005B1FF0"/>
    <w:rsid w:val="005D546F"/>
    <w:rsid w:val="005D65A6"/>
    <w:rsid w:val="005E174B"/>
    <w:rsid w:val="005E7478"/>
    <w:rsid w:val="005F13FB"/>
    <w:rsid w:val="005F695D"/>
    <w:rsid w:val="00605FF4"/>
    <w:rsid w:val="006116E6"/>
    <w:rsid w:val="00611755"/>
    <w:rsid w:val="00611C47"/>
    <w:rsid w:val="006124CC"/>
    <w:rsid w:val="00616798"/>
    <w:rsid w:val="00627440"/>
    <w:rsid w:val="006354D0"/>
    <w:rsid w:val="00640175"/>
    <w:rsid w:val="006410E5"/>
    <w:rsid w:val="00641285"/>
    <w:rsid w:val="00645DBE"/>
    <w:rsid w:val="00652E8A"/>
    <w:rsid w:val="006536FD"/>
    <w:rsid w:val="00656E39"/>
    <w:rsid w:val="00666CA4"/>
    <w:rsid w:val="00680261"/>
    <w:rsid w:val="006842B7"/>
    <w:rsid w:val="00686512"/>
    <w:rsid w:val="00686704"/>
    <w:rsid w:val="00692B98"/>
    <w:rsid w:val="00694FEA"/>
    <w:rsid w:val="00697112"/>
    <w:rsid w:val="006A76F8"/>
    <w:rsid w:val="006B175C"/>
    <w:rsid w:val="006B23BB"/>
    <w:rsid w:val="006B4D8E"/>
    <w:rsid w:val="006C0946"/>
    <w:rsid w:val="006C2A50"/>
    <w:rsid w:val="006C2F2F"/>
    <w:rsid w:val="006C6948"/>
    <w:rsid w:val="006D3808"/>
    <w:rsid w:val="006D4F5B"/>
    <w:rsid w:val="006F3960"/>
    <w:rsid w:val="006F7245"/>
    <w:rsid w:val="006F733D"/>
    <w:rsid w:val="00710681"/>
    <w:rsid w:val="007127B8"/>
    <w:rsid w:val="00713D5D"/>
    <w:rsid w:val="00715410"/>
    <w:rsid w:val="007202AB"/>
    <w:rsid w:val="00725FA4"/>
    <w:rsid w:val="00735F9F"/>
    <w:rsid w:val="007458AA"/>
    <w:rsid w:val="00747D00"/>
    <w:rsid w:val="00755CC3"/>
    <w:rsid w:val="00760561"/>
    <w:rsid w:val="007865BD"/>
    <w:rsid w:val="007873AF"/>
    <w:rsid w:val="00790950"/>
    <w:rsid w:val="0079170A"/>
    <w:rsid w:val="00794084"/>
    <w:rsid w:val="007A1214"/>
    <w:rsid w:val="007B14D5"/>
    <w:rsid w:val="007C17B3"/>
    <w:rsid w:val="007C41F9"/>
    <w:rsid w:val="007D2827"/>
    <w:rsid w:val="007E1621"/>
    <w:rsid w:val="007E4F4F"/>
    <w:rsid w:val="007F565D"/>
    <w:rsid w:val="0080226E"/>
    <w:rsid w:val="00805861"/>
    <w:rsid w:val="00806B2F"/>
    <w:rsid w:val="00806E61"/>
    <w:rsid w:val="00812867"/>
    <w:rsid w:val="0082492F"/>
    <w:rsid w:val="00824965"/>
    <w:rsid w:val="008276C2"/>
    <w:rsid w:val="008332BE"/>
    <w:rsid w:val="008356BC"/>
    <w:rsid w:val="00861FD8"/>
    <w:rsid w:val="00867068"/>
    <w:rsid w:val="00876176"/>
    <w:rsid w:val="008778FB"/>
    <w:rsid w:val="00880FEB"/>
    <w:rsid w:val="00891630"/>
    <w:rsid w:val="00894AB9"/>
    <w:rsid w:val="008A2649"/>
    <w:rsid w:val="008A5C5E"/>
    <w:rsid w:val="008B20CC"/>
    <w:rsid w:val="008B72C2"/>
    <w:rsid w:val="008C071E"/>
    <w:rsid w:val="008D07F0"/>
    <w:rsid w:val="008D09F7"/>
    <w:rsid w:val="008D3300"/>
    <w:rsid w:val="008D4FB6"/>
    <w:rsid w:val="008F0F32"/>
    <w:rsid w:val="00900445"/>
    <w:rsid w:val="009043C4"/>
    <w:rsid w:val="00904B24"/>
    <w:rsid w:val="009062CA"/>
    <w:rsid w:val="00907568"/>
    <w:rsid w:val="0091348B"/>
    <w:rsid w:val="00920E91"/>
    <w:rsid w:val="00924491"/>
    <w:rsid w:val="00941225"/>
    <w:rsid w:val="0094430B"/>
    <w:rsid w:val="00945AA5"/>
    <w:rsid w:val="009465DA"/>
    <w:rsid w:val="00947B73"/>
    <w:rsid w:val="009609A7"/>
    <w:rsid w:val="00961932"/>
    <w:rsid w:val="00961B74"/>
    <w:rsid w:val="00965983"/>
    <w:rsid w:val="00971C8F"/>
    <w:rsid w:val="00974BC2"/>
    <w:rsid w:val="00986CBA"/>
    <w:rsid w:val="00994BDA"/>
    <w:rsid w:val="009958F3"/>
    <w:rsid w:val="009A06AB"/>
    <w:rsid w:val="009A2227"/>
    <w:rsid w:val="009B2F29"/>
    <w:rsid w:val="009B39E8"/>
    <w:rsid w:val="009C1800"/>
    <w:rsid w:val="009C4A76"/>
    <w:rsid w:val="009C4D95"/>
    <w:rsid w:val="009C50E2"/>
    <w:rsid w:val="009C7663"/>
    <w:rsid w:val="009D0D93"/>
    <w:rsid w:val="009D18E5"/>
    <w:rsid w:val="009D3C82"/>
    <w:rsid w:val="009D3D83"/>
    <w:rsid w:val="009E0992"/>
    <w:rsid w:val="009E1887"/>
    <w:rsid w:val="009E35B2"/>
    <w:rsid w:val="00A04D20"/>
    <w:rsid w:val="00A06143"/>
    <w:rsid w:val="00A139F8"/>
    <w:rsid w:val="00A13F73"/>
    <w:rsid w:val="00A20AB3"/>
    <w:rsid w:val="00A21C74"/>
    <w:rsid w:val="00A25567"/>
    <w:rsid w:val="00A30D80"/>
    <w:rsid w:val="00A43440"/>
    <w:rsid w:val="00A4485C"/>
    <w:rsid w:val="00A5068A"/>
    <w:rsid w:val="00A51F13"/>
    <w:rsid w:val="00A52D9B"/>
    <w:rsid w:val="00A62868"/>
    <w:rsid w:val="00A62F74"/>
    <w:rsid w:val="00A64623"/>
    <w:rsid w:val="00A667AC"/>
    <w:rsid w:val="00A72FA3"/>
    <w:rsid w:val="00A74E71"/>
    <w:rsid w:val="00A760F8"/>
    <w:rsid w:val="00A80314"/>
    <w:rsid w:val="00A86314"/>
    <w:rsid w:val="00A87B5D"/>
    <w:rsid w:val="00A95900"/>
    <w:rsid w:val="00AA047C"/>
    <w:rsid w:val="00AA0F77"/>
    <w:rsid w:val="00AA1446"/>
    <w:rsid w:val="00AA46C4"/>
    <w:rsid w:val="00AA48ED"/>
    <w:rsid w:val="00AA4D0F"/>
    <w:rsid w:val="00AB0EC4"/>
    <w:rsid w:val="00AB50DC"/>
    <w:rsid w:val="00AB6DFE"/>
    <w:rsid w:val="00AC19C4"/>
    <w:rsid w:val="00AC1A06"/>
    <w:rsid w:val="00AC5295"/>
    <w:rsid w:val="00AD597A"/>
    <w:rsid w:val="00AD7678"/>
    <w:rsid w:val="00AF7B00"/>
    <w:rsid w:val="00B06DD7"/>
    <w:rsid w:val="00B1224F"/>
    <w:rsid w:val="00B171FC"/>
    <w:rsid w:val="00B24508"/>
    <w:rsid w:val="00B31BB6"/>
    <w:rsid w:val="00B35307"/>
    <w:rsid w:val="00B5261F"/>
    <w:rsid w:val="00B608E5"/>
    <w:rsid w:val="00B65224"/>
    <w:rsid w:val="00B653E6"/>
    <w:rsid w:val="00B67876"/>
    <w:rsid w:val="00B70E06"/>
    <w:rsid w:val="00B73FD9"/>
    <w:rsid w:val="00B86C32"/>
    <w:rsid w:val="00B95173"/>
    <w:rsid w:val="00BA1DB1"/>
    <w:rsid w:val="00BB0670"/>
    <w:rsid w:val="00BB5D53"/>
    <w:rsid w:val="00BC11EF"/>
    <w:rsid w:val="00BC2F7B"/>
    <w:rsid w:val="00BC4417"/>
    <w:rsid w:val="00BC5143"/>
    <w:rsid w:val="00BC6651"/>
    <w:rsid w:val="00BD4897"/>
    <w:rsid w:val="00BF2426"/>
    <w:rsid w:val="00BF49A3"/>
    <w:rsid w:val="00BF5595"/>
    <w:rsid w:val="00C0361E"/>
    <w:rsid w:val="00C07B86"/>
    <w:rsid w:val="00C1152D"/>
    <w:rsid w:val="00C17029"/>
    <w:rsid w:val="00C17D85"/>
    <w:rsid w:val="00C20818"/>
    <w:rsid w:val="00C226F6"/>
    <w:rsid w:val="00C235F8"/>
    <w:rsid w:val="00C23D65"/>
    <w:rsid w:val="00C24B02"/>
    <w:rsid w:val="00C258FA"/>
    <w:rsid w:val="00C43F56"/>
    <w:rsid w:val="00C4764E"/>
    <w:rsid w:val="00C535E4"/>
    <w:rsid w:val="00C56901"/>
    <w:rsid w:val="00C6303D"/>
    <w:rsid w:val="00C67CD6"/>
    <w:rsid w:val="00C712BB"/>
    <w:rsid w:val="00C7579E"/>
    <w:rsid w:val="00C82A94"/>
    <w:rsid w:val="00C82ABD"/>
    <w:rsid w:val="00C82E52"/>
    <w:rsid w:val="00C83A3A"/>
    <w:rsid w:val="00CA5614"/>
    <w:rsid w:val="00CC1283"/>
    <w:rsid w:val="00CC5A0E"/>
    <w:rsid w:val="00CC5F07"/>
    <w:rsid w:val="00CC66E3"/>
    <w:rsid w:val="00CD37CD"/>
    <w:rsid w:val="00CF3691"/>
    <w:rsid w:val="00CF3C6D"/>
    <w:rsid w:val="00D05494"/>
    <w:rsid w:val="00D075FF"/>
    <w:rsid w:val="00D07E07"/>
    <w:rsid w:val="00D14C72"/>
    <w:rsid w:val="00D22B41"/>
    <w:rsid w:val="00D27591"/>
    <w:rsid w:val="00D3012E"/>
    <w:rsid w:val="00D30D34"/>
    <w:rsid w:val="00D31198"/>
    <w:rsid w:val="00D31A4E"/>
    <w:rsid w:val="00D33500"/>
    <w:rsid w:val="00D40359"/>
    <w:rsid w:val="00D429D3"/>
    <w:rsid w:val="00D456C4"/>
    <w:rsid w:val="00D561C7"/>
    <w:rsid w:val="00D602F3"/>
    <w:rsid w:val="00D60C9D"/>
    <w:rsid w:val="00D637E9"/>
    <w:rsid w:val="00D6555D"/>
    <w:rsid w:val="00D66D81"/>
    <w:rsid w:val="00D67A6C"/>
    <w:rsid w:val="00D70246"/>
    <w:rsid w:val="00D747F9"/>
    <w:rsid w:val="00D81F2C"/>
    <w:rsid w:val="00D85210"/>
    <w:rsid w:val="00D859CB"/>
    <w:rsid w:val="00D90E94"/>
    <w:rsid w:val="00D94A63"/>
    <w:rsid w:val="00D97CA1"/>
    <w:rsid w:val="00DA1F75"/>
    <w:rsid w:val="00DA78CD"/>
    <w:rsid w:val="00DB69CA"/>
    <w:rsid w:val="00DC36F6"/>
    <w:rsid w:val="00DC4157"/>
    <w:rsid w:val="00DC6610"/>
    <w:rsid w:val="00DD6141"/>
    <w:rsid w:val="00DE172A"/>
    <w:rsid w:val="00DE2B3F"/>
    <w:rsid w:val="00DE335F"/>
    <w:rsid w:val="00DE4946"/>
    <w:rsid w:val="00E02F83"/>
    <w:rsid w:val="00E0661D"/>
    <w:rsid w:val="00E14696"/>
    <w:rsid w:val="00E2744F"/>
    <w:rsid w:val="00E278F3"/>
    <w:rsid w:val="00E27F35"/>
    <w:rsid w:val="00E4052F"/>
    <w:rsid w:val="00E40A36"/>
    <w:rsid w:val="00E41089"/>
    <w:rsid w:val="00E41392"/>
    <w:rsid w:val="00E46E00"/>
    <w:rsid w:val="00E507FD"/>
    <w:rsid w:val="00E533AA"/>
    <w:rsid w:val="00E56A55"/>
    <w:rsid w:val="00E62FF8"/>
    <w:rsid w:val="00E65FB1"/>
    <w:rsid w:val="00E72B15"/>
    <w:rsid w:val="00E76266"/>
    <w:rsid w:val="00E7788D"/>
    <w:rsid w:val="00E82EE5"/>
    <w:rsid w:val="00E90ED0"/>
    <w:rsid w:val="00EA002F"/>
    <w:rsid w:val="00EB4149"/>
    <w:rsid w:val="00EB7B21"/>
    <w:rsid w:val="00EC34BB"/>
    <w:rsid w:val="00EC4275"/>
    <w:rsid w:val="00EC589A"/>
    <w:rsid w:val="00ED2FB9"/>
    <w:rsid w:val="00ED5311"/>
    <w:rsid w:val="00ED56B6"/>
    <w:rsid w:val="00EE1B83"/>
    <w:rsid w:val="00EE312A"/>
    <w:rsid w:val="00EE7DC9"/>
    <w:rsid w:val="00EF5258"/>
    <w:rsid w:val="00EF609A"/>
    <w:rsid w:val="00F075DE"/>
    <w:rsid w:val="00F079EA"/>
    <w:rsid w:val="00F11167"/>
    <w:rsid w:val="00F129C1"/>
    <w:rsid w:val="00F14254"/>
    <w:rsid w:val="00F23098"/>
    <w:rsid w:val="00F23B22"/>
    <w:rsid w:val="00F30EBD"/>
    <w:rsid w:val="00F33FE8"/>
    <w:rsid w:val="00F34418"/>
    <w:rsid w:val="00F51E99"/>
    <w:rsid w:val="00F538FB"/>
    <w:rsid w:val="00F610F4"/>
    <w:rsid w:val="00F61998"/>
    <w:rsid w:val="00F629BE"/>
    <w:rsid w:val="00F64395"/>
    <w:rsid w:val="00F64C24"/>
    <w:rsid w:val="00F7295A"/>
    <w:rsid w:val="00F74350"/>
    <w:rsid w:val="00F7600A"/>
    <w:rsid w:val="00F765B1"/>
    <w:rsid w:val="00F77DA0"/>
    <w:rsid w:val="00F85F0F"/>
    <w:rsid w:val="00F90746"/>
    <w:rsid w:val="00F920FF"/>
    <w:rsid w:val="00FA0088"/>
    <w:rsid w:val="00FA0588"/>
    <w:rsid w:val="00FA06DB"/>
    <w:rsid w:val="00FB0E9B"/>
    <w:rsid w:val="00FB4251"/>
    <w:rsid w:val="00FD1420"/>
    <w:rsid w:val="00FD2E88"/>
    <w:rsid w:val="00FD7FA3"/>
    <w:rsid w:val="00FE1E6A"/>
    <w:rsid w:val="00FF2845"/>
    <w:rsid w:val="00FF28AC"/>
    <w:rsid w:val="00FF2AB6"/>
    <w:rsid w:val="0CC19EF1"/>
    <w:rsid w:val="38390C8B"/>
    <w:rsid w:val="7BCD9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290677"/>
  <w15:chartTrackingRefBased/>
  <w15:docId w15:val="{C29191C8-280D-4B26-8A29-376A650C3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5C8"/>
    <w:rPr>
      <w:sz w:val="18"/>
    </w:rPr>
  </w:style>
  <w:style w:type="paragraph" w:styleId="Heading1">
    <w:name w:val="heading 1"/>
    <w:basedOn w:val="Normal"/>
    <w:link w:val="Heading1Char"/>
    <w:uiPriority w:val="9"/>
    <w:qFormat/>
    <w:rsid w:val="0082492F"/>
    <w:pPr>
      <w:spacing w:before="100" w:beforeAutospacing="1" w:after="100" w:afterAutospacing="1"/>
      <w:outlineLvl w:val="0"/>
    </w:pPr>
    <w:rPr>
      <w:rFonts w:ascii="Times New Roman" w:eastAsiaTheme="minorEastAsia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61998"/>
    <w:pPr>
      <w:spacing w:before="100" w:beforeAutospacing="1" w:after="100" w:afterAutospacing="1"/>
      <w:outlineLvl w:val="1"/>
    </w:pPr>
    <w:rPr>
      <w:rFonts w:ascii="Times New Roman" w:eastAsiaTheme="minorEastAsia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61998"/>
    <w:pPr>
      <w:spacing w:before="100" w:beforeAutospacing="1" w:after="100" w:afterAutospacing="1"/>
      <w:outlineLvl w:val="2"/>
    </w:pPr>
    <w:rPr>
      <w:rFonts w:ascii="Times New Roman" w:eastAsiaTheme="minorEastAsia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7B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7B86"/>
    <w:rPr>
      <w:sz w:val="18"/>
    </w:rPr>
  </w:style>
  <w:style w:type="paragraph" w:styleId="Footer">
    <w:name w:val="footer"/>
    <w:basedOn w:val="Normal"/>
    <w:link w:val="FooterChar"/>
    <w:uiPriority w:val="99"/>
    <w:unhideWhenUsed/>
    <w:rsid w:val="00C07B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7B86"/>
    <w:rPr>
      <w:sz w:val="18"/>
    </w:rPr>
  </w:style>
  <w:style w:type="character" w:styleId="PlaceholderText">
    <w:name w:val="Placeholder Text"/>
    <w:basedOn w:val="DefaultParagraphFont"/>
    <w:uiPriority w:val="99"/>
    <w:semiHidden/>
    <w:rsid w:val="00194400"/>
    <w:rPr>
      <w:color w:val="808080"/>
    </w:rPr>
  </w:style>
  <w:style w:type="paragraph" w:customStyle="1" w:styleId="Info">
    <w:name w:val="Info"/>
    <w:basedOn w:val="Normal"/>
    <w:rsid w:val="00223AD4"/>
    <w:pPr>
      <w:tabs>
        <w:tab w:val="left" w:pos="200"/>
      </w:tabs>
      <w:suppressAutoHyphens/>
      <w:autoSpaceDE w:val="0"/>
      <w:autoSpaceDN w:val="0"/>
      <w:adjustRightInd w:val="0"/>
      <w:spacing w:after="120" w:line="180" w:lineRule="atLeast"/>
      <w:textAlignment w:val="center"/>
    </w:pPr>
    <w:rPr>
      <w:rFonts w:ascii="GT Walsheim Regular" w:hAnsi="GT Walsheim Regular" w:cs="GT Walsheim Regular"/>
      <w:color w:val="000000"/>
      <w:spacing w:val="-1"/>
      <w:sz w:val="13"/>
      <w:szCs w:val="13"/>
    </w:rPr>
  </w:style>
  <w:style w:type="character" w:customStyle="1" w:styleId="SmallCapsBold">
    <w:name w:val="Small Caps + Bold"/>
    <w:rsid w:val="00DC4157"/>
    <w:rPr>
      <w:rFonts w:ascii="Arial Black" w:hAnsi="Arial Black" w:cs="Arial Black"/>
      <w:smallCaps/>
      <w:sz w:val="14"/>
      <w:szCs w:val="14"/>
    </w:rPr>
  </w:style>
  <w:style w:type="character" w:customStyle="1" w:styleId="ToFromFields">
    <w:name w:val="To/From Fields"/>
    <w:rsid w:val="00DC4157"/>
    <w:rPr>
      <w:rFonts w:ascii="Arial" w:hAnsi="Arial" w:cs="Arial"/>
      <w:caps w:val="0"/>
      <w:smallCaps w:val="0"/>
      <w:sz w:val="14"/>
      <w:szCs w:val="14"/>
    </w:rPr>
  </w:style>
  <w:style w:type="paragraph" w:customStyle="1" w:styleId="Noparagraphstyle">
    <w:name w:val="[No paragraph style]"/>
    <w:rsid w:val="00DC4157"/>
    <w:rPr>
      <w:rFonts w:asciiTheme="minorHAnsi" w:hAnsiTheme="minorHAnsi" w:cstheme="minorBidi"/>
      <w:color w:val="000000"/>
      <w:sz w:val="24"/>
      <w:szCs w:val="24"/>
      <w:u w:color="000000"/>
      <w:lang w:eastAsia="ja-JP"/>
    </w:rPr>
  </w:style>
  <w:style w:type="character" w:customStyle="1" w:styleId="Bold">
    <w:name w:val="Bold"/>
    <w:rsid w:val="009E0992"/>
  </w:style>
  <w:style w:type="table" w:styleId="TableGrid">
    <w:name w:val="Table Grid"/>
    <w:basedOn w:val="TableNormal"/>
    <w:rsid w:val="007B14D5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E1621"/>
    <w:pPr>
      <w:ind w:left="720"/>
      <w:contextualSpacing/>
    </w:pPr>
  </w:style>
  <w:style w:type="table" w:styleId="PlainTable1">
    <w:name w:val="Plain Table 1"/>
    <w:basedOn w:val="TableNormal"/>
    <w:uiPriority w:val="41"/>
    <w:rsid w:val="00B653E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3">
    <w:name w:val="Grid Table 4 Accent 3"/>
    <w:basedOn w:val="TableNormal"/>
    <w:uiPriority w:val="49"/>
    <w:rsid w:val="00B653E6"/>
    <w:tblPr>
      <w:tblStyleRowBandSize w:val="1"/>
      <w:tblStyleColBandSize w:val="1"/>
      <w:tblBorders>
        <w:top w:val="single" w:sz="4" w:space="0" w:color="C5A7FF" w:themeColor="accent3" w:themeTint="99"/>
        <w:left w:val="single" w:sz="4" w:space="0" w:color="C5A7FF" w:themeColor="accent3" w:themeTint="99"/>
        <w:bottom w:val="single" w:sz="4" w:space="0" w:color="C5A7FF" w:themeColor="accent3" w:themeTint="99"/>
        <w:right w:val="single" w:sz="4" w:space="0" w:color="C5A7FF" w:themeColor="accent3" w:themeTint="99"/>
        <w:insideH w:val="single" w:sz="4" w:space="0" w:color="C5A7FF" w:themeColor="accent3" w:themeTint="99"/>
        <w:insideV w:val="single" w:sz="4" w:space="0" w:color="C5A7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6DFF" w:themeColor="accent3"/>
          <w:left w:val="single" w:sz="4" w:space="0" w:color="A06DFF" w:themeColor="accent3"/>
          <w:bottom w:val="single" w:sz="4" w:space="0" w:color="A06DFF" w:themeColor="accent3"/>
          <w:right w:val="single" w:sz="4" w:space="0" w:color="A06DFF" w:themeColor="accent3"/>
          <w:insideH w:val="nil"/>
          <w:insideV w:val="nil"/>
        </w:tcBorders>
        <w:shd w:val="clear" w:color="auto" w:fill="A06DFF" w:themeFill="accent3"/>
      </w:tcPr>
    </w:tblStylePr>
    <w:tblStylePr w:type="lastRow">
      <w:rPr>
        <w:b/>
        <w:bCs/>
      </w:rPr>
      <w:tblPr/>
      <w:tcPr>
        <w:tcBorders>
          <w:top w:val="double" w:sz="4" w:space="0" w:color="A06DF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FF" w:themeFill="accent3" w:themeFillTint="33"/>
      </w:tcPr>
    </w:tblStylePr>
    <w:tblStylePr w:type="band1Horz">
      <w:tblPr/>
      <w:tcPr>
        <w:shd w:val="clear" w:color="auto" w:fill="EBE1FF" w:themeFill="accent3" w:themeFillTint="33"/>
      </w:tcPr>
    </w:tblStylePr>
  </w:style>
  <w:style w:type="table" w:styleId="GridTable4-Accent1">
    <w:name w:val="Grid Table 4 Accent 1"/>
    <w:basedOn w:val="TableNormal"/>
    <w:uiPriority w:val="49"/>
    <w:rsid w:val="00B653E6"/>
    <w:tblPr>
      <w:tblStyleRowBandSize w:val="1"/>
      <w:tblStyleColBandSize w:val="1"/>
      <w:tblBorders>
        <w:top w:val="single" w:sz="4" w:space="0" w:color="9069CA" w:themeColor="accent1" w:themeTint="99"/>
        <w:left w:val="single" w:sz="4" w:space="0" w:color="9069CA" w:themeColor="accent1" w:themeTint="99"/>
        <w:bottom w:val="single" w:sz="4" w:space="0" w:color="9069CA" w:themeColor="accent1" w:themeTint="99"/>
        <w:right w:val="single" w:sz="4" w:space="0" w:color="9069CA" w:themeColor="accent1" w:themeTint="99"/>
        <w:insideH w:val="single" w:sz="4" w:space="0" w:color="9069CA" w:themeColor="accent1" w:themeTint="99"/>
        <w:insideV w:val="single" w:sz="4" w:space="0" w:color="9069C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2D7F" w:themeColor="accent1"/>
          <w:left w:val="single" w:sz="4" w:space="0" w:color="4F2D7F" w:themeColor="accent1"/>
          <w:bottom w:val="single" w:sz="4" w:space="0" w:color="4F2D7F" w:themeColor="accent1"/>
          <w:right w:val="single" w:sz="4" w:space="0" w:color="4F2D7F" w:themeColor="accent1"/>
          <w:insideH w:val="nil"/>
          <w:insideV w:val="nil"/>
        </w:tcBorders>
        <w:shd w:val="clear" w:color="auto" w:fill="4F2D7F" w:themeFill="accent1"/>
      </w:tcPr>
    </w:tblStylePr>
    <w:tblStylePr w:type="lastRow">
      <w:rPr>
        <w:b/>
        <w:bCs/>
      </w:rPr>
      <w:tblPr/>
      <w:tcPr>
        <w:tcBorders>
          <w:top w:val="double" w:sz="4" w:space="0" w:color="4F2D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styleId="GridTable3-Accent1">
    <w:name w:val="Grid Table 3 Accent 1"/>
    <w:basedOn w:val="TableNormal"/>
    <w:uiPriority w:val="48"/>
    <w:rsid w:val="00C83A3A"/>
    <w:tblPr>
      <w:tblStyleRowBandSize w:val="1"/>
      <w:tblStyleColBandSize w:val="1"/>
      <w:tblBorders>
        <w:top w:val="single" w:sz="4" w:space="0" w:color="9069CA" w:themeColor="accent1" w:themeTint="99"/>
        <w:left w:val="single" w:sz="4" w:space="0" w:color="9069CA" w:themeColor="accent1" w:themeTint="99"/>
        <w:bottom w:val="single" w:sz="4" w:space="0" w:color="9069CA" w:themeColor="accent1" w:themeTint="99"/>
        <w:right w:val="single" w:sz="4" w:space="0" w:color="9069CA" w:themeColor="accent1" w:themeTint="99"/>
        <w:insideH w:val="single" w:sz="4" w:space="0" w:color="9069CA" w:themeColor="accent1" w:themeTint="99"/>
        <w:insideV w:val="single" w:sz="4" w:space="0" w:color="9069C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  <w:tblStylePr w:type="neCell">
      <w:tblPr/>
      <w:tcPr>
        <w:tcBorders>
          <w:bottom w:val="single" w:sz="4" w:space="0" w:color="9069CA" w:themeColor="accent1" w:themeTint="99"/>
        </w:tcBorders>
      </w:tcPr>
    </w:tblStylePr>
    <w:tblStylePr w:type="nwCell">
      <w:tblPr/>
      <w:tcPr>
        <w:tcBorders>
          <w:bottom w:val="single" w:sz="4" w:space="0" w:color="9069CA" w:themeColor="accent1" w:themeTint="99"/>
        </w:tcBorders>
      </w:tcPr>
    </w:tblStylePr>
    <w:tblStylePr w:type="seCell">
      <w:tblPr/>
      <w:tcPr>
        <w:tcBorders>
          <w:top w:val="single" w:sz="4" w:space="0" w:color="9069CA" w:themeColor="accent1" w:themeTint="99"/>
        </w:tcBorders>
      </w:tcPr>
    </w:tblStylePr>
    <w:tblStylePr w:type="swCell">
      <w:tblPr/>
      <w:tcPr>
        <w:tcBorders>
          <w:top w:val="single" w:sz="4" w:space="0" w:color="9069CA" w:themeColor="accent1" w:themeTint="99"/>
        </w:tcBorders>
      </w:tcPr>
    </w:tblStylePr>
  </w:style>
  <w:style w:type="table" w:styleId="GridTable5Dark-Accent1">
    <w:name w:val="Grid Table 5 Dark Accent 1"/>
    <w:basedOn w:val="TableNormal"/>
    <w:uiPriority w:val="50"/>
    <w:rsid w:val="00C83A3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CDE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2D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2D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2D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2D7F" w:themeFill="accent1"/>
      </w:tcPr>
    </w:tblStylePr>
    <w:tblStylePr w:type="band1Vert">
      <w:tblPr/>
      <w:tcPr>
        <w:shd w:val="clear" w:color="auto" w:fill="B59BDB" w:themeFill="accent1" w:themeFillTint="66"/>
      </w:tcPr>
    </w:tblStylePr>
    <w:tblStylePr w:type="band1Horz">
      <w:tblPr/>
      <w:tcPr>
        <w:shd w:val="clear" w:color="auto" w:fill="B59BDB" w:themeFill="accent1" w:themeFillTint="66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F61998"/>
    <w:rPr>
      <w:rFonts w:ascii="Times New Roman" w:eastAsiaTheme="minorEastAsia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61998"/>
    <w:rPr>
      <w:rFonts w:ascii="Times New Roman" w:eastAsiaTheme="minorEastAsia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82492F"/>
    <w:rPr>
      <w:rFonts w:ascii="Times New Roman" w:eastAsiaTheme="minorEastAsia" w:hAnsi="Times New Roman" w:cs="Times New Roman"/>
      <w:b/>
      <w:bCs/>
      <w:kern w:val="36"/>
      <w:sz w:val="48"/>
      <w:szCs w:val="48"/>
    </w:rPr>
  </w:style>
  <w:style w:type="table" w:styleId="GridTable4-Accent2">
    <w:name w:val="Grid Table 4 Accent 2"/>
    <w:basedOn w:val="TableNormal"/>
    <w:uiPriority w:val="49"/>
    <w:rsid w:val="00310FD2"/>
    <w:tblPr>
      <w:tblStyleRowBandSize w:val="1"/>
      <w:tblStyleColBandSize w:val="1"/>
      <w:tblBorders>
        <w:top w:val="single" w:sz="4" w:space="0" w:color="743ACC" w:themeColor="accent2" w:themeTint="99"/>
        <w:left w:val="single" w:sz="4" w:space="0" w:color="743ACC" w:themeColor="accent2" w:themeTint="99"/>
        <w:bottom w:val="single" w:sz="4" w:space="0" w:color="743ACC" w:themeColor="accent2" w:themeTint="99"/>
        <w:right w:val="single" w:sz="4" w:space="0" w:color="743ACC" w:themeColor="accent2" w:themeTint="99"/>
        <w:insideH w:val="single" w:sz="4" w:space="0" w:color="743ACC" w:themeColor="accent2" w:themeTint="99"/>
        <w:insideV w:val="single" w:sz="4" w:space="0" w:color="743AC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144D" w:themeColor="accent2"/>
          <w:left w:val="single" w:sz="4" w:space="0" w:color="2B144D" w:themeColor="accent2"/>
          <w:bottom w:val="single" w:sz="4" w:space="0" w:color="2B144D" w:themeColor="accent2"/>
          <w:right w:val="single" w:sz="4" w:space="0" w:color="2B144D" w:themeColor="accent2"/>
          <w:insideH w:val="nil"/>
          <w:insideV w:val="nil"/>
        </w:tcBorders>
        <w:shd w:val="clear" w:color="auto" w:fill="2B144D" w:themeFill="accent2"/>
      </w:tcPr>
    </w:tblStylePr>
    <w:tblStylePr w:type="lastRow">
      <w:rPr>
        <w:b/>
        <w:bCs/>
      </w:rPr>
      <w:tblPr/>
      <w:tcPr>
        <w:tcBorders>
          <w:top w:val="double" w:sz="4" w:space="0" w:color="2B14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BDEE" w:themeFill="accent2" w:themeFillTint="33"/>
      </w:tcPr>
    </w:tblStylePr>
    <w:tblStylePr w:type="band1Horz">
      <w:tblPr/>
      <w:tcPr>
        <w:shd w:val="clear" w:color="auto" w:fill="D0BDEE" w:themeFill="accent2" w:themeFillTint="33"/>
      </w:tcPr>
    </w:tblStylePr>
  </w:style>
  <w:style w:type="paragraph" w:styleId="Title">
    <w:name w:val="Title"/>
    <w:basedOn w:val="Normal"/>
    <w:link w:val="TitleChar"/>
    <w:uiPriority w:val="10"/>
    <w:qFormat/>
    <w:rsid w:val="00476500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476500"/>
    <w:rPr>
      <w:rFonts w:ascii="Times New Roman" w:eastAsiaTheme="minorEastAsia" w:hAnsi="Times New Roman" w:cs="Times New Roman"/>
      <w:sz w:val="24"/>
      <w:szCs w:val="24"/>
    </w:rPr>
  </w:style>
  <w:style w:type="table" w:styleId="GridTable1Light-Accent1">
    <w:name w:val="Grid Table 1 Light Accent 1"/>
    <w:basedOn w:val="TableNormal"/>
    <w:uiPriority w:val="46"/>
    <w:rsid w:val="00315F98"/>
    <w:tblPr>
      <w:tblStyleRowBandSize w:val="1"/>
      <w:tblStyleColBandSize w:val="1"/>
      <w:tblBorders>
        <w:top w:val="single" w:sz="4" w:space="0" w:color="B59BDB" w:themeColor="accent1" w:themeTint="66"/>
        <w:left w:val="single" w:sz="4" w:space="0" w:color="B59BDB" w:themeColor="accent1" w:themeTint="66"/>
        <w:bottom w:val="single" w:sz="4" w:space="0" w:color="B59BDB" w:themeColor="accent1" w:themeTint="66"/>
        <w:right w:val="single" w:sz="4" w:space="0" w:color="B59BDB" w:themeColor="accent1" w:themeTint="66"/>
        <w:insideH w:val="single" w:sz="4" w:space="0" w:color="B59BDB" w:themeColor="accent1" w:themeTint="66"/>
        <w:insideV w:val="single" w:sz="4" w:space="0" w:color="B59BD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069C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069C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rsid w:val="00A72FA3"/>
    <w:tblPr>
      <w:tblStyleRowBandSize w:val="1"/>
      <w:tblStyleColBandSize w:val="1"/>
      <w:tblBorders>
        <w:top w:val="single" w:sz="2" w:space="0" w:color="9069CA" w:themeColor="accent1" w:themeTint="99"/>
        <w:bottom w:val="single" w:sz="2" w:space="0" w:color="9069CA" w:themeColor="accent1" w:themeTint="99"/>
        <w:insideH w:val="single" w:sz="2" w:space="0" w:color="9069CA" w:themeColor="accent1" w:themeTint="99"/>
        <w:insideV w:val="single" w:sz="2" w:space="0" w:color="9069C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069C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069C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paragraph" w:styleId="NoSpacing">
    <w:name w:val="No Spacing"/>
    <w:link w:val="NoSpacingChar"/>
    <w:uiPriority w:val="1"/>
    <w:qFormat/>
    <w:rsid w:val="00194D33"/>
    <w:rPr>
      <w:rFonts w:asciiTheme="minorHAnsi" w:eastAsiaTheme="minorEastAsia" w:hAnsiTheme="minorHAnsi" w:cstheme="minorBidi"/>
    </w:rPr>
  </w:style>
  <w:style w:type="character" w:customStyle="1" w:styleId="NoSpacingChar">
    <w:name w:val="No Spacing Char"/>
    <w:basedOn w:val="DefaultParagraphFont"/>
    <w:link w:val="NoSpacing"/>
    <w:uiPriority w:val="1"/>
    <w:rsid w:val="00194D33"/>
    <w:rPr>
      <w:rFonts w:asciiTheme="minorHAnsi" w:eastAsiaTheme="minorEastAsia" w:hAnsiTheme="minorHAnsi" w:cstheme="minorBidi"/>
    </w:rPr>
  </w:style>
  <w:style w:type="character" w:styleId="Hyperlink">
    <w:name w:val="Hyperlink"/>
    <w:uiPriority w:val="99"/>
    <w:unhideWhenUsed/>
    <w:rsid w:val="009C1800"/>
    <w:rPr>
      <w:color w:val="0563C1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800"/>
    <w:pPr>
      <w:pBdr>
        <w:top w:val="single" w:sz="4" w:space="10" w:color="4F2D7F" w:themeColor="accent1"/>
        <w:bottom w:val="single" w:sz="4" w:space="10" w:color="4F2D7F" w:themeColor="accent1"/>
      </w:pBdr>
      <w:spacing w:before="360" w:after="360"/>
      <w:ind w:left="864" w:right="864"/>
      <w:jc w:val="center"/>
    </w:pPr>
    <w:rPr>
      <w:rFonts w:ascii="Times New Roman" w:eastAsia="Times New Roman" w:hAnsi="Times New Roman" w:cs="Times New Roman"/>
      <w:i/>
      <w:iCs/>
      <w:color w:val="4F2D7F" w:themeColor="accent1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800"/>
    <w:rPr>
      <w:rFonts w:ascii="Times New Roman" w:eastAsia="Times New Roman" w:hAnsi="Times New Roman" w:cs="Times New Roman"/>
      <w:i/>
      <w:iCs/>
      <w:color w:val="4F2D7F" w:themeColor="accent1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60128"/>
    <w:rPr>
      <w:color w:val="800080" w:themeColor="followedHyperlink"/>
      <w:u w:val="single"/>
    </w:rPr>
  </w:style>
  <w:style w:type="table" w:styleId="TableGridLight">
    <w:name w:val="Grid Table Light"/>
    <w:basedOn w:val="TableNormal"/>
    <w:uiPriority w:val="40"/>
    <w:rsid w:val="005F13F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gtus365.sharepoint.com/sites/gallery/Grant%20Thornton%20US/Stationery_WordDocs_Blank.dotx" TargetMode="External"/></Relationships>
</file>

<file path=word/theme/theme1.xml><?xml version="1.0" encoding="utf-8"?>
<a:theme xmlns:a="http://schemas.openxmlformats.org/drawingml/2006/main" name="GTUS Ribbon (Themes)">
  <a:themeElements>
    <a:clrScheme name="Branded color palette">
      <a:dk1>
        <a:sysClr val="windowText" lastClr="000000"/>
      </a:dk1>
      <a:lt1>
        <a:sysClr val="window" lastClr="FFFFFF"/>
      </a:lt1>
      <a:dk2>
        <a:srgbClr val="CCC4BD"/>
      </a:dk2>
      <a:lt2>
        <a:srgbClr val="E0DCD7"/>
      </a:lt2>
      <a:accent1>
        <a:srgbClr val="4F2D7F"/>
      </a:accent1>
      <a:accent2>
        <a:srgbClr val="2B144D"/>
      </a:accent2>
      <a:accent3>
        <a:srgbClr val="A06DFF"/>
      </a:accent3>
      <a:accent4>
        <a:srgbClr val="FF5149"/>
      </a:accent4>
      <a:accent5>
        <a:srgbClr val="FFC23D"/>
      </a:accent5>
      <a:accent6>
        <a:srgbClr val="00A4B3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2026-04-22T00:00:00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99623FBB7D1E439AF49030BEE96BA4" ma:contentTypeVersion="4" ma:contentTypeDescription="Create a new document." ma:contentTypeScope="" ma:versionID="dce615f0953960d21d6d93f7cf67ca96">
  <xsd:schema xmlns:xsd="http://www.w3.org/2001/XMLSchema" xmlns:xs="http://www.w3.org/2001/XMLSchema" xmlns:p="http://schemas.microsoft.com/office/2006/metadata/properties" xmlns:ns2="12189166-adba-4cd4-bc50-627256c981b0" targetNamespace="http://schemas.microsoft.com/office/2006/metadata/properties" ma:root="true" ma:fieldsID="34c38c5760d7d6e5a828cb4ae0921765" ns2:_="">
    <xsd:import namespace="12189166-adba-4cd4-bc50-627256c981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89166-adba-4cd4-bc50-627256c981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3D60A7C-AF43-416C-915E-5751972436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B5A626-B8DC-4A6F-A72B-E6DBE3E830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189166-adba-4cd4-bc50-627256c981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D98193C-9F14-4F78-8CFB-8FF84B0AD997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4E6CDB51-D033-439E-8122-FB097AEDA5C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Stationery_WordDocs_Blank.dotx</Template>
  <TotalTime>1042</TotalTime>
  <Pages>5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CrowdStrike Falcon</vt:lpstr>
    </vt:vector>
  </TitlesOfParts>
  <Company>Grant Thornton LLP</Company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CrowdStrike Falcon</dc:title>
  <dc:subject>CID Request Form</dc:subject>
  <dc:creator>CrowdStrike Team</dc:creator>
  <cp:keywords/>
  <cp:lastModifiedBy>Mohapatra, Aditya</cp:lastModifiedBy>
  <cp:revision>181</cp:revision>
  <cp:lastPrinted>2026-04-07T17:38:00Z</cp:lastPrinted>
  <dcterms:created xsi:type="dcterms:W3CDTF">2026-04-07T18:58:00Z</dcterms:created>
  <dcterms:modified xsi:type="dcterms:W3CDTF">2026-04-22T09:42:00Z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MSID">
    <vt:lpwstr>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</vt:lpwstr>
  </property>
  <property fmtid="{D5CDD505-2E9C-101B-9397-08002B2CF9AE}" pid="3" name="ContentTypeId">
    <vt:lpwstr>0x010100CA99623FBB7D1E439AF49030BEE96BA4</vt:lpwstr>
  </property>
  <property fmtid="{D5CDD505-2E9C-101B-9397-08002B2CF9AE}" pid="4" name="MSIP_Label_419954af-3d4d-4e34-b6d3-a2c1aff7c6fb_Enabled">
    <vt:lpwstr>true</vt:lpwstr>
  </property>
  <property fmtid="{D5CDD505-2E9C-101B-9397-08002B2CF9AE}" pid="5" name="MSIP_Label_419954af-3d4d-4e34-b6d3-a2c1aff7c6fb_SetDate">
    <vt:lpwstr>2026-04-03T12:12:47Z</vt:lpwstr>
  </property>
  <property fmtid="{D5CDD505-2E9C-101B-9397-08002B2CF9AE}" pid="6" name="MSIP_Label_419954af-3d4d-4e34-b6d3-a2c1aff7c6fb_Method">
    <vt:lpwstr>Privileged</vt:lpwstr>
  </property>
  <property fmtid="{D5CDD505-2E9C-101B-9397-08002B2CF9AE}" pid="7" name="MSIP_Label_419954af-3d4d-4e34-b6d3-a2c1aff7c6fb_Name">
    <vt:lpwstr>defa4170-0d19-0005-0004-bc88714345d2</vt:lpwstr>
  </property>
  <property fmtid="{D5CDD505-2E9C-101B-9397-08002B2CF9AE}" pid="8" name="MSIP_Label_419954af-3d4d-4e34-b6d3-a2c1aff7c6fb_SiteId">
    <vt:lpwstr>7d76d45a-a201-4a68-bf3a-597f0a5fa533</vt:lpwstr>
  </property>
  <property fmtid="{D5CDD505-2E9C-101B-9397-08002B2CF9AE}" pid="9" name="MSIP_Label_419954af-3d4d-4e34-b6d3-a2c1aff7c6fb_ActionId">
    <vt:lpwstr>a55f4315-f32b-4973-a4a0-7852c752d5d4</vt:lpwstr>
  </property>
  <property fmtid="{D5CDD505-2E9C-101B-9397-08002B2CF9AE}" pid="10" name="MSIP_Label_419954af-3d4d-4e34-b6d3-a2c1aff7c6fb_ContentBits">
    <vt:lpwstr>0</vt:lpwstr>
  </property>
  <property fmtid="{D5CDD505-2E9C-101B-9397-08002B2CF9AE}" pid="11" name="MSIP_Label_419954af-3d4d-4e34-b6d3-a2c1aff7c6fb_Tag">
    <vt:lpwstr>10, 0, 1, 1</vt:lpwstr>
  </property>
</Properties>
</file>